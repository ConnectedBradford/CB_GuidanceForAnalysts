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3DF84" w14:textId="77777777" w:rsidR="003D7777" w:rsidRDefault="003D7777" w:rsidP="00135AE3"/>
    <w:p w14:paraId="1D721F7B" w14:textId="77777777" w:rsidR="005504FD" w:rsidRPr="00135AE3" w:rsidRDefault="005504FD" w:rsidP="00135AE3"/>
    <w:p w14:paraId="72D29B93" w14:textId="77777777" w:rsidR="003D7777" w:rsidRPr="00135AE3" w:rsidRDefault="003D7777" w:rsidP="00135AE3"/>
    <w:p w14:paraId="14A74154" w14:textId="77777777" w:rsidR="003D7777" w:rsidRPr="00135AE3" w:rsidRDefault="003D7777" w:rsidP="00135AE3"/>
    <w:p w14:paraId="6F81EEC8" w14:textId="77777777" w:rsidR="003D7777" w:rsidRPr="00135AE3" w:rsidRDefault="003D7777" w:rsidP="00135AE3"/>
    <w:p w14:paraId="66B2627E" w14:textId="77777777" w:rsidR="003D7777" w:rsidRPr="00135AE3" w:rsidRDefault="003D7777" w:rsidP="00135AE3"/>
    <w:p w14:paraId="64797515" w14:textId="77777777" w:rsidR="003D7777" w:rsidRPr="00135AE3" w:rsidRDefault="003D7777" w:rsidP="00135AE3"/>
    <w:p w14:paraId="228D8364" w14:textId="77777777" w:rsidR="003D7777" w:rsidRPr="00135AE3" w:rsidRDefault="003D7777" w:rsidP="00135AE3"/>
    <w:p w14:paraId="29F66839" w14:textId="77777777" w:rsidR="003D7777" w:rsidRPr="00135AE3" w:rsidRDefault="003D7777" w:rsidP="00135AE3"/>
    <w:p w14:paraId="6D0924D3" w14:textId="77777777" w:rsidR="003D7777" w:rsidRPr="00135AE3" w:rsidRDefault="003D7777" w:rsidP="00135AE3"/>
    <w:p w14:paraId="12D6B5DB" w14:textId="77777777" w:rsidR="003D7777" w:rsidRPr="00135AE3" w:rsidRDefault="003D7777" w:rsidP="00135AE3"/>
    <w:p w14:paraId="520B4822" w14:textId="77777777" w:rsidR="003D7777" w:rsidRPr="00135AE3" w:rsidRDefault="003D7777" w:rsidP="00135AE3"/>
    <w:p w14:paraId="15DB1553" w14:textId="77777777" w:rsidR="00FF527D" w:rsidRDefault="00FF527D" w:rsidP="003D7777">
      <w:pPr>
        <w:pStyle w:val="Projecttitle"/>
      </w:pPr>
    </w:p>
    <w:p w14:paraId="10CDC3E2" w14:textId="77777777" w:rsidR="00FF527D" w:rsidRDefault="00FF527D" w:rsidP="003D7777">
      <w:pPr>
        <w:pStyle w:val="Projecttitle"/>
      </w:pPr>
    </w:p>
    <w:p w14:paraId="40E06774" w14:textId="77777777" w:rsidR="00FF527D" w:rsidRDefault="00FF527D" w:rsidP="003D7777">
      <w:pPr>
        <w:pStyle w:val="Projecttitle"/>
      </w:pPr>
    </w:p>
    <w:p w14:paraId="7BEDA960" w14:textId="0B18FD68" w:rsidR="00BB25A7" w:rsidRDefault="00BB25A7" w:rsidP="003D7777">
      <w:pPr>
        <w:pStyle w:val="Projecttitle"/>
      </w:pPr>
      <w:r>
        <w:t xml:space="preserve">Connected </w:t>
      </w:r>
      <w:r w:rsidR="00F310C5">
        <w:t>Bradford</w:t>
      </w:r>
      <w:r>
        <w:t xml:space="preserve"> </w:t>
      </w:r>
    </w:p>
    <w:p w14:paraId="6787B8B7" w14:textId="6D37596B" w:rsidR="003D7777" w:rsidRDefault="00F310C5" w:rsidP="003D7777">
      <w:pPr>
        <w:pStyle w:val="Projecttitle"/>
      </w:pPr>
      <w:r>
        <w:t>Data Access User Guide</w:t>
      </w:r>
    </w:p>
    <w:p w14:paraId="5CC63399" w14:textId="77777777" w:rsidR="00ED138B" w:rsidRDefault="00ED138B" w:rsidP="003D7777">
      <w:pPr>
        <w:pStyle w:val="Projecttitle"/>
      </w:pPr>
    </w:p>
    <w:p w14:paraId="3AB65CBC" w14:textId="5C81B0D8" w:rsidR="00ED138B" w:rsidRDefault="00F310C5" w:rsidP="003D7777">
      <w:pPr>
        <w:pStyle w:val="Projecttitle"/>
      </w:pPr>
      <w:r>
        <w:t>Guidance</w:t>
      </w:r>
    </w:p>
    <w:p w14:paraId="01105E36" w14:textId="77777777" w:rsidR="00ED74D3" w:rsidRDefault="00ED74D3" w:rsidP="00ED74D3">
      <w:pPr>
        <w:pStyle w:val="Submissiondate"/>
      </w:pPr>
    </w:p>
    <w:p w14:paraId="6BFADCC9" w14:textId="1C5F006D" w:rsidR="003D7777" w:rsidRDefault="00F310C5" w:rsidP="00ED74D3">
      <w:pPr>
        <w:pStyle w:val="Submissiondate"/>
      </w:pPr>
      <w:r>
        <w:t xml:space="preserve">October </w:t>
      </w:r>
      <w:r w:rsidR="00ED138B">
        <w:t>20</w:t>
      </w:r>
      <w:r>
        <w:t>23</w:t>
      </w:r>
    </w:p>
    <w:p w14:paraId="11F4FA71" w14:textId="4D85C7BE" w:rsidR="00FF527D" w:rsidRDefault="00F310C5" w:rsidP="00ED74D3">
      <w:pPr>
        <w:pStyle w:val="Submissiondate"/>
      </w:pPr>
      <w:r>
        <w:t>DRAFT</w:t>
      </w:r>
      <w:r w:rsidR="006D4978">
        <w:t xml:space="preserve"> - Version </w:t>
      </w:r>
      <w:r>
        <w:t>0</w:t>
      </w:r>
      <w:r w:rsidR="007B1810">
        <w:t>v</w:t>
      </w:r>
      <w:r w:rsidR="00146683">
        <w:t>1</w:t>
      </w:r>
    </w:p>
    <w:p w14:paraId="7E3883F5" w14:textId="77777777" w:rsidR="00FF527D" w:rsidRPr="00ED74D3" w:rsidRDefault="00FF527D" w:rsidP="00ED74D3">
      <w:pPr>
        <w:pStyle w:val="Submissiondate"/>
      </w:pPr>
    </w:p>
    <w:p w14:paraId="592B5613" w14:textId="77777777" w:rsidR="00FF527D" w:rsidRPr="00FF527D" w:rsidRDefault="00FF527D" w:rsidP="00FF527D"/>
    <w:p w14:paraId="6E91EB58" w14:textId="77777777" w:rsidR="00FF527D" w:rsidRDefault="00FF527D" w:rsidP="00FF527D"/>
    <w:p w14:paraId="6EFE8401" w14:textId="77777777" w:rsidR="00E27E3A" w:rsidRPr="00FF527D" w:rsidRDefault="00E27E3A" w:rsidP="00FF527D">
      <w:pPr>
        <w:sectPr w:rsidR="00E27E3A" w:rsidRPr="00FF527D" w:rsidSect="00E27E3A">
          <w:headerReference w:type="default" r:id="rId8"/>
          <w:footerReference w:type="default" r:id="rId9"/>
          <w:headerReference w:type="first" r:id="rId10"/>
          <w:pgSz w:w="11906" w:h="16838" w:code="9"/>
          <w:pgMar w:top="2347" w:right="1276" w:bottom="1418" w:left="2410" w:header="561" w:footer="437" w:gutter="0"/>
          <w:cols w:space="708"/>
          <w:titlePg/>
          <w:docGrid w:linePitch="360"/>
        </w:sectPr>
      </w:pPr>
    </w:p>
    <w:p w14:paraId="351B1014" w14:textId="77777777" w:rsidR="003D7777" w:rsidRDefault="00ED138B" w:rsidP="005B402B">
      <w:pPr>
        <w:pStyle w:val="Titlestyle"/>
      </w:pPr>
      <w:r>
        <w:lastRenderedPageBreak/>
        <w:t>Version control</w:t>
      </w:r>
    </w:p>
    <w:p w14:paraId="6A449087" w14:textId="77777777" w:rsidR="00E86CE1" w:rsidRDefault="00E86CE1" w:rsidP="00E86CE1"/>
    <w:tbl>
      <w:tblPr>
        <w:tblW w:w="4936" w:type="pct"/>
        <w:tblInd w:w="108" w:type="dxa"/>
        <w:tblLook w:val="01E0" w:firstRow="1" w:lastRow="1" w:firstColumn="1" w:lastColumn="1" w:noHBand="0" w:noVBand="0"/>
      </w:tblPr>
      <w:tblGrid>
        <w:gridCol w:w="1242"/>
        <w:gridCol w:w="1384"/>
        <w:gridCol w:w="1518"/>
        <w:gridCol w:w="3971"/>
      </w:tblGrid>
      <w:tr w:rsidR="00064912" w:rsidRPr="00361B8A" w14:paraId="33709DC4" w14:textId="77777777" w:rsidTr="00FF527D">
        <w:trPr>
          <w:trHeight w:val="426"/>
          <w:tblHeader/>
        </w:trPr>
        <w:tc>
          <w:tcPr>
            <w:tcW w:w="765" w:type="pct"/>
            <w:tcBorders>
              <w:bottom w:val="single" w:sz="18" w:space="0" w:color="0745AB" w:themeColor="text2"/>
            </w:tcBorders>
            <w:vAlign w:val="center"/>
          </w:tcPr>
          <w:p w14:paraId="63696CE6" w14:textId="77777777" w:rsidR="00064912" w:rsidRPr="0042196D" w:rsidRDefault="00064912" w:rsidP="00DB1A5C">
            <w:pPr>
              <w:pStyle w:val="Tablehead"/>
            </w:pPr>
            <w:r>
              <w:t>Date</w:t>
            </w:r>
          </w:p>
        </w:tc>
        <w:tc>
          <w:tcPr>
            <w:tcW w:w="853" w:type="pct"/>
            <w:tcBorders>
              <w:bottom w:val="single" w:sz="18" w:space="0" w:color="0745AB" w:themeColor="text2"/>
            </w:tcBorders>
          </w:tcPr>
          <w:p w14:paraId="5E8395EF" w14:textId="77777777" w:rsidR="00064912" w:rsidRPr="0042196D" w:rsidRDefault="00064912" w:rsidP="00DB1A5C">
            <w:pPr>
              <w:pStyle w:val="Tablehead"/>
            </w:pPr>
            <w:r>
              <w:t>Version no.</w:t>
            </w:r>
          </w:p>
        </w:tc>
        <w:tc>
          <w:tcPr>
            <w:tcW w:w="935" w:type="pct"/>
            <w:tcBorders>
              <w:bottom w:val="single" w:sz="18" w:space="0" w:color="0745AB" w:themeColor="text2"/>
            </w:tcBorders>
          </w:tcPr>
          <w:p w14:paraId="791BDE9E" w14:textId="77777777" w:rsidR="00064912" w:rsidRPr="0042196D" w:rsidRDefault="00064912" w:rsidP="00DB1A5C">
            <w:pPr>
              <w:pStyle w:val="Tablehead"/>
            </w:pPr>
            <w:r>
              <w:t>Reviewed by</w:t>
            </w:r>
          </w:p>
        </w:tc>
        <w:tc>
          <w:tcPr>
            <w:tcW w:w="2447" w:type="pct"/>
            <w:tcBorders>
              <w:bottom w:val="single" w:sz="18" w:space="0" w:color="0745AB" w:themeColor="text2"/>
            </w:tcBorders>
            <w:vAlign w:val="center"/>
          </w:tcPr>
          <w:p w14:paraId="3D3849B6" w14:textId="77777777" w:rsidR="00064912" w:rsidRPr="0042196D" w:rsidRDefault="00064912" w:rsidP="00DB1A5C">
            <w:pPr>
              <w:pStyle w:val="Tablehead"/>
            </w:pPr>
            <w:r>
              <w:t>Comments</w:t>
            </w:r>
          </w:p>
        </w:tc>
      </w:tr>
      <w:tr w:rsidR="00064912" w:rsidRPr="00361B8A" w14:paraId="6667F919" w14:textId="77777777" w:rsidTr="00FF527D">
        <w:tc>
          <w:tcPr>
            <w:tcW w:w="765" w:type="pct"/>
            <w:tcBorders>
              <w:top w:val="single" w:sz="18" w:space="0" w:color="0745AB" w:themeColor="text2"/>
              <w:bottom w:val="single" w:sz="4" w:space="0" w:color="0745AB" w:themeColor="text2"/>
            </w:tcBorders>
          </w:tcPr>
          <w:p w14:paraId="02612918" w14:textId="06E05EA2" w:rsidR="00064912" w:rsidRPr="0042196D" w:rsidRDefault="00146683" w:rsidP="00BB25A7">
            <w:pPr>
              <w:pStyle w:val="Tabletext"/>
            </w:pPr>
            <w:r>
              <w:t>1</w:t>
            </w:r>
            <w:r w:rsidR="00F310C5">
              <w:t>2</w:t>
            </w:r>
            <w:r w:rsidR="00ED138B">
              <w:t>/</w:t>
            </w:r>
            <w:r w:rsidR="00F310C5">
              <w:t>10</w:t>
            </w:r>
            <w:r w:rsidR="00ED138B">
              <w:t>/</w:t>
            </w:r>
            <w:r w:rsidR="00F310C5">
              <w:t>23</w:t>
            </w:r>
          </w:p>
        </w:tc>
        <w:tc>
          <w:tcPr>
            <w:tcW w:w="853" w:type="pct"/>
            <w:tcBorders>
              <w:top w:val="single" w:sz="18" w:space="0" w:color="0745AB" w:themeColor="text2"/>
              <w:bottom w:val="single" w:sz="4" w:space="0" w:color="0745AB" w:themeColor="text2"/>
            </w:tcBorders>
          </w:tcPr>
          <w:p w14:paraId="64723CBB" w14:textId="77777777" w:rsidR="00064912" w:rsidRPr="0042196D" w:rsidRDefault="00ED138B" w:rsidP="00DB1A5C">
            <w:pPr>
              <w:pStyle w:val="Tabletext"/>
            </w:pPr>
            <w:r>
              <w:t>0v1</w:t>
            </w:r>
          </w:p>
        </w:tc>
        <w:tc>
          <w:tcPr>
            <w:tcW w:w="935" w:type="pct"/>
            <w:tcBorders>
              <w:top w:val="single" w:sz="18" w:space="0" w:color="0745AB" w:themeColor="text2"/>
              <w:bottom w:val="single" w:sz="4" w:space="0" w:color="0745AB" w:themeColor="text2"/>
            </w:tcBorders>
          </w:tcPr>
          <w:p w14:paraId="0D90C8ED" w14:textId="76486589" w:rsidR="00064912" w:rsidRPr="0042196D" w:rsidRDefault="00064912" w:rsidP="00DB1A5C">
            <w:pPr>
              <w:pStyle w:val="Tabletext"/>
            </w:pPr>
          </w:p>
        </w:tc>
        <w:tc>
          <w:tcPr>
            <w:tcW w:w="2447" w:type="pct"/>
            <w:tcBorders>
              <w:top w:val="single" w:sz="18" w:space="0" w:color="0745AB" w:themeColor="text2"/>
              <w:bottom w:val="single" w:sz="4" w:space="0" w:color="0745AB" w:themeColor="text2"/>
            </w:tcBorders>
          </w:tcPr>
          <w:p w14:paraId="0678E14D" w14:textId="4B8D43ED" w:rsidR="00064912" w:rsidRPr="0042196D" w:rsidRDefault="006D4978" w:rsidP="00DB1A5C">
            <w:pPr>
              <w:pStyle w:val="Tabletext"/>
            </w:pPr>
            <w:r>
              <w:t xml:space="preserve">Initial </w:t>
            </w:r>
            <w:r w:rsidR="00F310C5">
              <w:t>draft</w:t>
            </w:r>
          </w:p>
        </w:tc>
      </w:tr>
      <w:tr w:rsidR="00064912" w:rsidRPr="00361B8A" w14:paraId="5D849127" w14:textId="77777777" w:rsidTr="00FF527D">
        <w:tc>
          <w:tcPr>
            <w:tcW w:w="765" w:type="pct"/>
            <w:tcBorders>
              <w:top w:val="single" w:sz="4" w:space="0" w:color="0745AB" w:themeColor="text2"/>
              <w:bottom w:val="single" w:sz="4" w:space="0" w:color="0745AB" w:themeColor="text2"/>
            </w:tcBorders>
          </w:tcPr>
          <w:p w14:paraId="3DCC21C7" w14:textId="7EF68743" w:rsidR="00064912" w:rsidRPr="0042196D" w:rsidRDefault="008F3A2F" w:rsidP="00DB1A5C">
            <w:pPr>
              <w:pStyle w:val="Tabletext"/>
            </w:pPr>
            <w:r>
              <w:t>02/11/23</w:t>
            </w:r>
          </w:p>
        </w:tc>
        <w:tc>
          <w:tcPr>
            <w:tcW w:w="853" w:type="pct"/>
            <w:tcBorders>
              <w:top w:val="single" w:sz="4" w:space="0" w:color="0745AB" w:themeColor="text2"/>
              <w:bottom w:val="single" w:sz="4" w:space="0" w:color="0745AB" w:themeColor="text2"/>
            </w:tcBorders>
          </w:tcPr>
          <w:p w14:paraId="5B38A622" w14:textId="35CFE08A" w:rsidR="00064912" w:rsidRPr="0042196D" w:rsidRDefault="008F3A2F" w:rsidP="00DB1A5C">
            <w:pPr>
              <w:pStyle w:val="Tabletext"/>
            </w:pPr>
            <w:r>
              <w:t>V1.1.</w:t>
            </w:r>
          </w:p>
        </w:tc>
        <w:tc>
          <w:tcPr>
            <w:tcW w:w="935" w:type="pct"/>
            <w:tcBorders>
              <w:top w:val="single" w:sz="4" w:space="0" w:color="0745AB" w:themeColor="text2"/>
              <w:bottom w:val="single" w:sz="4" w:space="0" w:color="0745AB" w:themeColor="text2"/>
            </w:tcBorders>
          </w:tcPr>
          <w:p w14:paraId="274A5433" w14:textId="59B1A385" w:rsidR="00064912" w:rsidRPr="0042196D" w:rsidRDefault="00064912" w:rsidP="00DB1A5C">
            <w:pPr>
              <w:pStyle w:val="Tabletext"/>
            </w:pPr>
          </w:p>
        </w:tc>
        <w:tc>
          <w:tcPr>
            <w:tcW w:w="2447" w:type="pct"/>
            <w:tcBorders>
              <w:top w:val="single" w:sz="4" w:space="0" w:color="0745AB" w:themeColor="text2"/>
              <w:bottom w:val="single" w:sz="4" w:space="0" w:color="0745AB" w:themeColor="text2"/>
            </w:tcBorders>
          </w:tcPr>
          <w:p w14:paraId="698CE6F1" w14:textId="39632D4F" w:rsidR="00064912" w:rsidRPr="0042196D" w:rsidRDefault="008F3A2F" w:rsidP="00DB1A5C">
            <w:pPr>
              <w:pStyle w:val="Tabletext"/>
            </w:pPr>
            <w:r>
              <w:t>Added Links to products</w:t>
            </w:r>
          </w:p>
        </w:tc>
      </w:tr>
      <w:tr w:rsidR="00064912" w:rsidRPr="00361B8A" w14:paraId="37AFEAE5" w14:textId="77777777" w:rsidTr="00FF527D">
        <w:tc>
          <w:tcPr>
            <w:tcW w:w="765" w:type="pct"/>
            <w:tcBorders>
              <w:top w:val="single" w:sz="4" w:space="0" w:color="0745AB" w:themeColor="text2"/>
              <w:bottom w:val="single" w:sz="4" w:space="0" w:color="0745AB" w:themeColor="text2"/>
            </w:tcBorders>
          </w:tcPr>
          <w:p w14:paraId="41C16AB2" w14:textId="6220CB34" w:rsidR="00064912" w:rsidRPr="0042196D" w:rsidRDefault="00064912" w:rsidP="00945E46">
            <w:pPr>
              <w:pStyle w:val="Tabletext"/>
            </w:pPr>
          </w:p>
        </w:tc>
        <w:tc>
          <w:tcPr>
            <w:tcW w:w="853" w:type="pct"/>
            <w:tcBorders>
              <w:top w:val="single" w:sz="4" w:space="0" w:color="0745AB" w:themeColor="text2"/>
              <w:bottom w:val="single" w:sz="4" w:space="0" w:color="0745AB" w:themeColor="text2"/>
            </w:tcBorders>
          </w:tcPr>
          <w:p w14:paraId="34270D3A" w14:textId="1236F9FB" w:rsidR="00064912" w:rsidRPr="0042196D" w:rsidRDefault="00064912" w:rsidP="00DB1A5C">
            <w:pPr>
              <w:pStyle w:val="Tabletext"/>
            </w:pPr>
          </w:p>
        </w:tc>
        <w:tc>
          <w:tcPr>
            <w:tcW w:w="935" w:type="pct"/>
            <w:tcBorders>
              <w:top w:val="single" w:sz="4" w:space="0" w:color="0745AB" w:themeColor="text2"/>
              <w:bottom w:val="single" w:sz="4" w:space="0" w:color="0745AB" w:themeColor="text2"/>
            </w:tcBorders>
          </w:tcPr>
          <w:p w14:paraId="59332663" w14:textId="23CD3355" w:rsidR="00064912" w:rsidRPr="0042196D" w:rsidRDefault="00064912" w:rsidP="00DB1A5C">
            <w:pPr>
              <w:pStyle w:val="Tabletext"/>
            </w:pPr>
          </w:p>
        </w:tc>
        <w:tc>
          <w:tcPr>
            <w:tcW w:w="2447" w:type="pct"/>
            <w:tcBorders>
              <w:top w:val="single" w:sz="4" w:space="0" w:color="0745AB" w:themeColor="text2"/>
              <w:bottom w:val="single" w:sz="4" w:space="0" w:color="0745AB" w:themeColor="text2"/>
            </w:tcBorders>
          </w:tcPr>
          <w:p w14:paraId="1A548646" w14:textId="377F2578" w:rsidR="00064912" w:rsidRPr="0042196D" w:rsidRDefault="00064912" w:rsidP="00DB1A5C">
            <w:pPr>
              <w:pStyle w:val="Tabletext"/>
            </w:pPr>
          </w:p>
        </w:tc>
      </w:tr>
      <w:tr w:rsidR="00945E46" w:rsidRPr="00361B8A" w14:paraId="2ABFECB5" w14:textId="77777777" w:rsidTr="00FF527D">
        <w:tc>
          <w:tcPr>
            <w:tcW w:w="765" w:type="pct"/>
            <w:tcBorders>
              <w:top w:val="single" w:sz="4" w:space="0" w:color="0745AB" w:themeColor="text2"/>
              <w:bottom w:val="single" w:sz="4" w:space="0" w:color="0745AB" w:themeColor="text2"/>
            </w:tcBorders>
          </w:tcPr>
          <w:p w14:paraId="72D32742" w14:textId="38BAEDFA" w:rsidR="00945E46" w:rsidRDefault="00945E46" w:rsidP="00945E46">
            <w:pPr>
              <w:pStyle w:val="Tabletext"/>
            </w:pPr>
          </w:p>
        </w:tc>
        <w:tc>
          <w:tcPr>
            <w:tcW w:w="853" w:type="pct"/>
            <w:tcBorders>
              <w:top w:val="single" w:sz="4" w:space="0" w:color="0745AB" w:themeColor="text2"/>
              <w:bottom w:val="single" w:sz="4" w:space="0" w:color="0745AB" w:themeColor="text2"/>
            </w:tcBorders>
          </w:tcPr>
          <w:p w14:paraId="2996078A" w14:textId="25974EE8" w:rsidR="00945E46" w:rsidRDefault="00945E46" w:rsidP="00DB1A5C">
            <w:pPr>
              <w:pStyle w:val="Tabletext"/>
            </w:pPr>
          </w:p>
        </w:tc>
        <w:tc>
          <w:tcPr>
            <w:tcW w:w="935" w:type="pct"/>
            <w:tcBorders>
              <w:top w:val="single" w:sz="4" w:space="0" w:color="0745AB" w:themeColor="text2"/>
              <w:bottom w:val="single" w:sz="4" w:space="0" w:color="0745AB" w:themeColor="text2"/>
            </w:tcBorders>
          </w:tcPr>
          <w:p w14:paraId="7BABF6A5" w14:textId="39EF1F7A" w:rsidR="00945E46" w:rsidRDefault="00945E46" w:rsidP="00DB1A5C">
            <w:pPr>
              <w:pStyle w:val="Tabletext"/>
            </w:pPr>
          </w:p>
        </w:tc>
        <w:tc>
          <w:tcPr>
            <w:tcW w:w="2447" w:type="pct"/>
            <w:tcBorders>
              <w:top w:val="single" w:sz="4" w:space="0" w:color="0745AB" w:themeColor="text2"/>
              <w:bottom w:val="single" w:sz="4" w:space="0" w:color="0745AB" w:themeColor="text2"/>
            </w:tcBorders>
          </w:tcPr>
          <w:p w14:paraId="0F221D04" w14:textId="1F206C80" w:rsidR="00945E46" w:rsidRDefault="00945E46" w:rsidP="00DB1A5C">
            <w:pPr>
              <w:pStyle w:val="Tabletext"/>
            </w:pPr>
          </w:p>
        </w:tc>
      </w:tr>
    </w:tbl>
    <w:p w14:paraId="1FE8B5D2" w14:textId="77777777" w:rsidR="00064912" w:rsidRDefault="00064912" w:rsidP="00064912"/>
    <w:p w14:paraId="3D93F981" w14:textId="77777777" w:rsidR="00064912" w:rsidRPr="00064912" w:rsidRDefault="00ED138B" w:rsidP="00064912">
      <w:pPr>
        <w:rPr>
          <w:rStyle w:val="Characterstylebold"/>
        </w:rPr>
      </w:pPr>
      <w:r>
        <w:rPr>
          <w:rStyle w:val="Characterstylebold"/>
        </w:rPr>
        <w:t>A</w:t>
      </w:r>
      <w:r w:rsidR="00064912" w:rsidRPr="00064912">
        <w:rPr>
          <w:rStyle w:val="Characterstylebold"/>
        </w:rPr>
        <w:t>pproval</w:t>
      </w:r>
    </w:p>
    <w:p w14:paraId="70D796E3" w14:textId="77777777" w:rsidR="00064912" w:rsidRPr="00064912" w:rsidRDefault="00064912" w:rsidP="00064912"/>
    <w:tbl>
      <w:tblPr>
        <w:tblW w:w="2585" w:type="pct"/>
        <w:tblLook w:val="01E0" w:firstRow="1" w:lastRow="1" w:firstColumn="1" w:lastColumn="1" w:noHBand="0" w:noVBand="0"/>
      </w:tblPr>
      <w:tblGrid>
        <w:gridCol w:w="2731"/>
        <w:gridCol w:w="1519"/>
      </w:tblGrid>
      <w:tr w:rsidR="00064912" w:rsidRPr="00361B8A" w14:paraId="2BAD5B51" w14:textId="77777777" w:rsidTr="00FF527D">
        <w:trPr>
          <w:trHeight w:val="426"/>
          <w:tblHeader/>
        </w:trPr>
        <w:tc>
          <w:tcPr>
            <w:tcW w:w="3213" w:type="pct"/>
            <w:tcBorders>
              <w:bottom w:val="single" w:sz="18" w:space="0" w:color="0745AB" w:themeColor="text2"/>
            </w:tcBorders>
            <w:vAlign w:val="center"/>
          </w:tcPr>
          <w:p w14:paraId="19C4782E" w14:textId="77777777" w:rsidR="00064912" w:rsidRPr="0042196D" w:rsidRDefault="00ED138B" w:rsidP="00DB1A5C">
            <w:pPr>
              <w:pStyle w:val="Tablehead"/>
            </w:pPr>
            <w:r>
              <w:t xml:space="preserve">Approved </w:t>
            </w:r>
            <w:r w:rsidR="00064912">
              <w:t>by</w:t>
            </w:r>
          </w:p>
        </w:tc>
        <w:tc>
          <w:tcPr>
            <w:tcW w:w="1787" w:type="pct"/>
            <w:tcBorders>
              <w:bottom w:val="single" w:sz="18" w:space="0" w:color="0745AB" w:themeColor="text2"/>
            </w:tcBorders>
            <w:vAlign w:val="center"/>
          </w:tcPr>
          <w:p w14:paraId="21433DFA" w14:textId="77777777" w:rsidR="00064912" w:rsidRPr="0042196D" w:rsidRDefault="00064912" w:rsidP="00DB1A5C">
            <w:pPr>
              <w:pStyle w:val="Tablehead"/>
            </w:pPr>
            <w:r>
              <w:t>Date</w:t>
            </w:r>
          </w:p>
        </w:tc>
      </w:tr>
      <w:tr w:rsidR="00064912" w:rsidRPr="00361B8A" w14:paraId="322CC1C8" w14:textId="77777777" w:rsidTr="00FF527D">
        <w:tc>
          <w:tcPr>
            <w:tcW w:w="3213" w:type="pct"/>
            <w:tcBorders>
              <w:top w:val="single" w:sz="18" w:space="0" w:color="0745AB" w:themeColor="text2"/>
              <w:bottom w:val="single" w:sz="4" w:space="0" w:color="0745AB" w:themeColor="text2"/>
            </w:tcBorders>
          </w:tcPr>
          <w:p w14:paraId="3494EE72" w14:textId="45FC29D0" w:rsidR="00064912" w:rsidRPr="0042196D" w:rsidRDefault="00064912" w:rsidP="00DB1A5C">
            <w:pPr>
              <w:pStyle w:val="Tabletext"/>
            </w:pPr>
          </w:p>
        </w:tc>
        <w:tc>
          <w:tcPr>
            <w:tcW w:w="1787" w:type="pct"/>
            <w:tcBorders>
              <w:top w:val="single" w:sz="18" w:space="0" w:color="0745AB" w:themeColor="text2"/>
              <w:bottom w:val="single" w:sz="4" w:space="0" w:color="0745AB" w:themeColor="text2"/>
            </w:tcBorders>
          </w:tcPr>
          <w:p w14:paraId="508C51D9" w14:textId="0573C93F" w:rsidR="00064912" w:rsidRPr="0042196D" w:rsidRDefault="00064912" w:rsidP="00DB1A5C">
            <w:pPr>
              <w:pStyle w:val="Tabletext"/>
            </w:pPr>
          </w:p>
        </w:tc>
      </w:tr>
    </w:tbl>
    <w:p w14:paraId="7A12E839" w14:textId="77777777" w:rsidR="00064912" w:rsidRDefault="00064912" w:rsidP="00064912"/>
    <w:p w14:paraId="4263D95A" w14:textId="77777777" w:rsidR="000546D9" w:rsidRDefault="000546D9" w:rsidP="000546D9"/>
    <w:p w14:paraId="0B963B46" w14:textId="77777777" w:rsidR="00064912" w:rsidRDefault="00064912" w:rsidP="000546D9"/>
    <w:p w14:paraId="1D6C9D49" w14:textId="77777777" w:rsidR="00E86CE1" w:rsidRDefault="00E86CE1">
      <w:pPr>
        <w:spacing w:after="0"/>
        <w:jc w:val="left"/>
      </w:pPr>
      <w:r>
        <w:br w:type="page"/>
      </w:r>
    </w:p>
    <w:p w14:paraId="6ADABD7A" w14:textId="77777777" w:rsidR="003D7777" w:rsidRDefault="003D7777" w:rsidP="003D7777"/>
    <w:sdt>
      <w:sdtPr>
        <w:rPr>
          <w:b w:val="0"/>
          <w:sz w:val="22"/>
        </w:rPr>
        <w:id w:val="25559760"/>
        <w:docPartObj>
          <w:docPartGallery w:val="Table of Contents"/>
          <w:docPartUnique/>
        </w:docPartObj>
      </w:sdtPr>
      <w:sdtContent>
        <w:p w14:paraId="64A3E7DB" w14:textId="77777777" w:rsidR="00F0501F" w:rsidRDefault="00F0501F">
          <w:pPr>
            <w:pStyle w:val="TOCHeading"/>
          </w:pPr>
          <w:r>
            <w:t>Contents</w:t>
          </w:r>
        </w:p>
        <w:p w14:paraId="6C60BBBC" w14:textId="00A0AE58" w:rsidR="00B11C56" w:rsidRDefault="00301393">
          <w:pPr>
            <w:pStyle w:val="TOC1"/>
            <w:rPr>
              <w:rFonts w:asciiTheme="minorHAnsi" w:eastAsiaTheme="minorEastAsia" w:hAnsiTheme="minorHAnsi"/>
              <w:b w:val="0"/>
              <w:noProof/>
              <w:kern w:val="2"/>
              <w:lang w:eastAsia="en-GB"/>
              <w14:ligatures w14:val="standardContextual"/>
            </w:rPr>
          </w:pPr>
          <w:r>
            <w:fldChar w:fldCharType="begin"/>
          </w:r>
          <w:r w:rsidR="00F0501F">
            <w:instrText xml:space="preserve"> TOC \o "1-2" \h \z \t "Appendix page,1" </w:instrText>
          </w:r>
          <w:r>
            <w:fldChar w:fldCharType="separate"/>
          </w:r>
          <w:hyperlink w:anchor="_Toc147937502" w:history="1">
            <w:r w:rsidR="00B11C56" w:rsidRPr="000C52DD">
              <w:rPr>
                <w:rStyle w:val="Hyperlink"/>
                <w:noProof/>
              </w:rPr>
              <w:t>1</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Introduction</w:t>
            </w:r>
            <w:r w:rsidR="00B11C56">
              <w:rPr>
                <w:noProof/>
                <w:webHidden/>
              </w:rPr>
              <w:tab/>
            </w:r>
            <w:r w:rsidR="00B11C56">
              <w:rPr>
                <w:noProof/>
                <w:webHidden/>
              </w:rPr>
              <w:fldChar w:fldCharType="begin"/>
            </w:r>
            <w:r w:rsidR="00B11C56">
              <w:rPr>
                <w:noProof/>
                <w:webHidden/>
              </w:rPr>
              <w:instrText xml:space="preserve"> PAGEREF _Toc147937502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560F0325" w14:textId="3B185B30"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3" w:history="1">
            <w:r w:rsidR="00B11C56" w:rsidRPr="000C52DD">
              <w:rPr>
                <w:rStyle w:val="Hyperlink"/>
                <w:noProof/>
                <w:lang w:eastAsia="en-GB"/>
              </w:rPr>
              <w:t>1.1</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Introduction</w:t>
            </w:r>
            <w:r w:rsidR="00B11C56">
              <w:rPr>
                <w:noProof/>
                <w:webHidden/>
              </w:rPr>
              <w:tab/>
            </w:r>
            <w:r w:rsidR="00B11C56">
              <w:rPr>
                <w:noProof/>
                <w:webHidden/>
              </w:rPr>
              <w:fldChar w:fldCharType="begin"/>
            </w:r>
            <w:r w:rsidR="00B11C56">
              <w:rPr>
                <w:noProof/>
                <w:webHidden/>
              </w:rPr>
              <w:instrText xml:space="preserve"> PAGEREF _Toc147937503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18F8995B" w14:textId="43D036B3"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4" w:history="1">
            <w:r w:rsidR="00B11C56" w:rsidRPr="000C52DD">
              <w:rPr>
                <w:rStyle w:val="Hyperlink"/>
                <w:noProof/>
                <w:lang w:eastAsia="en-GB"/>
              </w:rPr>
              <w:t>1.2</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What is Connected Bradford?</w:t>
            </w:r>
            <w:r w:rsidR="00B11C56">
              <w:rPr>
                <w:noProof/>
                <w:webHidden/>
              </w:rPr>
              <w:tab/>
            </w:r>
            <w:r w:rsidR="00B11C56">
              <w:rPr>
                <w:noProof/>
                <w:webHidden/>
              </w:rPr>
              <w:fldChar w:fldCharType="begin"/>
            </w:r>
            <w:r w:rsidR="00B11C56">
              <w:rPr>
                <w:noProof/>
                <w:webHidden/>
              </w:rPr>
              <w:instrText xml:space="preserve"> PAGEREF _Toc147937504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141FF5A7" w14:textId="68BF2F86"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5" w:history="1">
            <w:r w:rsidR="00B11C56" w:rsidRPr="000C52DD">
              <w:rPr>
                <w:rStyle w:val="Hyperlink"/>
                <w:noProof/>
                <w:lang w:eastAsia="en-GB"/>
              </w:rPr>
              <w:t>1.3</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What You'll Find in this Manual</w:t>
            </w:r>
            <w:r w:rsidR="00B11C56">
              <w:rPr>
                <w:noProof/>
                <w:webHidden/>
              </w:rPr>
              <w:tab/>
            </w:r>
            <w:r w:rsidR="00B11C56">
              <w:rPr>
                <w:noProof/>
                <w:webHidden/>
              </w:rPr>
              <w:fldChar w:fldCharType="begin"/>
            </w:r>
            <w:r w:rsidR="00B11C56">
              <w:rPr>
                <w:noProof/>
                <w:webHidden/>
              </w:rPr>
              <w:instrText xml:space="preserve"> PAGEREF _Toc147937505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291FC6FC" w14:textId="261997FB"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6" w:history="1">
            <w:r w:rsidR="00B11C56" w:rsidRPr="000C52DD">
              <w:rPr>
                <w:rStyle w:val="Hyperlink"/>
                <w:noProof/>
                <w:lang w:eastAsia="en-GB"/>
              </w:rPr>
              <w:t>1.4</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Key Features</w:t>
            </w:r>
            <w:r w:rsidR="00B11C56">
              <w:rPr>
                <w:noProof/>
                <w:webHidden/>
              </w:rPr>
              <w:tab/>
            </w:r>
            <w:r w:rsidR="00B11C56">
              <w:rPr>
                <w:noProof/>
                <w:webHidden/>
              </w:rPr>
              <w:fldChar w:fldCharType="begin"/>
            </w:r>
            <w:r w:rsidR="00B11C56">
              <w:rPr>
                <w:noProof/>
                <w:webHidden/>
              </w:rPr>
              <w:instrText xml:space="preserve"> PAGEREF _Toc147937506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432177AE" w14:textId="2F28FFE4"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7" w:history="1">
            <w:r w:rsidR="00B11C56" w:rsidRPr="000C52DD">
              <w:rPr>
                <w:rStyle w:val="Hyperlink"/>
                <w:noProof/>
                <w:lang w:eastAsia="en-GB"/>
              </w:rPr>
              <w:t>1.5</w:t>
            </w:r>
            <w:r w:rsidR="00B11C56">
              <w:rPr>
                <w:rFonts w:asciiTheme="minorHAnsi" w:eastAsiaTheme="minorEastAsia" w:hAnsiTheme="minorHAnsi"/>
                <w:noProof/>
                <w:kern w:val="2"/>
                <w:lang w:eastAsia="en-GB"/>
                <w14:ligatures w14:val="standardContextual"/>
              </w:rPr>
              <w:tab/>
            </w:r>
            <w:r w:rsidR="00B11C56" w:rsidRPr="000C52DD">
              <w:rPr>
                <w:rStyle w:val="Hyperlink"/>
                <w:noProof/>
                <w:lang w:eastAsia="en-GB"/>
              </w:rPr>
              <w:t>Your Contribution Matters</w:t>
            </w:r>
            <w:r w:rsidR="00B11C56">
              <w:rPr>
                <w:noProof/>
                <w:webHidden/>
              </w:rPr>
              <w:tab/>
            </w:r>
            <w:r w:rsidR="00B11C56">
              <w:rPr>
                <w:noProof/>
                <w:webHidden/>
              </w:rPr>
              <w:fldChar w:fldCharType="begin"/>
            </w:r>
            <w:r w:rsidR="00B11C56">
              <w:rPr>
                <w:noProof/>
                <w:webHidden/>
              </w:rPr>
              <w:instrText xml:space="preserve"> PAGEREF _Toc147937507 \h </w:instrText>
            </w:r>
            <w:r w:rsidR="00B11C56">
              <w:rPr>
                <w:noProof/>
                <w:webHidden/>
              </w:rPr>
            </w:r>
            <w:r w:rsidR="00B11C56">
              <w:rPr>
                <w:noProof/>
                <w:webHidden/>
              </w:rPr>
              <w:fldChar w:fldCharType="separate"/>
            </w:r>
            <w:r w:rsidR="00B11C56">
              <w:rPr>
                <w:noProof/>
                <w:webHidden/>
              </w:rPr>
              <w:t>5</w:t>
            </w:r>
            <w:r w:rsidR="00B11C56">
              <w:rPr>
                <w:noProof/>
                <w:webHidden/>
              </w:rPr>
              <w:fldChar w:fldCharType="end"/>
            </w:r>
          </w:hyperlink>
        </w:p>
        <w:p w14:paraId="75F928A5" w14:textId="39896589" w:rsidR="00B11C56" w:rsidRDefault="00000000">
          <w:pPr>
            <w:pStyle w:val="TOC1"/>
            <w:rPr>
              <w:rFonts w:asciiTheme="minorHAnsi" w:eastAsiaTheme="minorEastAsia" w:hAnsiTheme="minorHAnsi"/>
              <w:b w:val="0"/>
              <w:noProof/>
              <w:kern w:val="2"/>
              <w:lang w:eastAsia="en-GB"/>
              <w14:ligatures w14:val="standardContextual"/>
            </w:rPr>
          </w:pPr>
          <w:hyperlink w:anchor="_Toc147937508" w:history="1">
            <w:r w:rsidR="00B11C56" w:rsidRPr="000C52DD">
              <w:rPr>
                <w:rStyle w:val="Hyperlink"/>
                <w:noProof/>
              </w:rPr>
              <w:t>2</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Accessing the Connected Bradford Database:</w:t>
            </w:r>
            <w:r w:rsidR="00B11C56">
              <w:rPr>
                <w:noProof/>
                <w:webHidden/>
              </w:rPr>
              <w:tab/>
            </w:r>
            <w:r w:rsidR="00B11C56">
              <w:rPr>
                <w:noProof/>
                <w:webHidden/>
              </w:rPr>
              <w:fldChar w:fldCharType="begin"/>
            </w:r>
            <w:r w:rsidR="00B11C56">
              <w:rPr>
                <w:noProof/>
                <w:webHidden/>
              </w:rPr>
              <w:instrText xml:space="preserve"> PAGEREF _Toc147937508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72994B5B" w14:textId="21885A90"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09" w:history="1">
            <w:r w:rsidR="00B11C56" w:rsidRPr="000C52DD">
              <w:rPr>
                <w:rStyle w:val="Hyperlink"/>
                <w:noProof/>
              </w:rPr>
              <w:t>2.1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Request Access:</w:t>
            </w:r>
            <w:r w:rsidR="00B11C56">
              <w:rPr>
                <w:noProof/>
                <w:webHidden/>
              </w:rPr>
              <w:tab/>
            </w:r>
            <w:r w:rsidR="00B11C56">
              <w:rPr>
                <w:noProof/>
                <w:webHidden/>
              </w:rPr>
              <w:fldChar w:fldCharType="begin"/>
            </w:r>
            <w:r w:rsidR="00B11C56">
              <w:rPr>
                <w:noProof/>
                <w:webHidden/>
              </w:rPr>
              <w:instrText xml:space="preserve"> PAGEREF _Toc147937509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7DECE75A" w14:textId="4A1E90C0"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0" w:history="1">
            <w:r w:rsidR="00B11C56" w:rsidRPr="000C52DD">
              <w:rPr>
                <w:rStyle w:val="Hyperlink"/>
                <w:noProof/>
              </w:rPr>
              <w:t>2.2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Set Up Your Google YHCR Account:</w:t>
            </w:r>
            <w:r w:rsidR="00B11C56">
              <w:rPr>
                <w:noProof/>
                <w:webHidden/>
              </w:rPr>
              <w:tab/>
            </w:r>
            <w:r w:rsidR="00B11C56">
              <w:rPr>
                <w:noProof/>
                <w:webHidden/>
              </w:rPr>
              <w:fldChar w:fldCharType="begin"/>
            </w:r>
            <w:r w:rsidR="00B11C56">
              <w:rPr>
                <w:noProof/>
                <w:webHidden/>
              </w:rPr>
              <w:instrText xml:space="preserve"> PAGEREF _Toc147937510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04746D4C" w14:textId="6E3C43B5"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1" w:history="1">
            <w:r w:rsidR="00B11C56" w:rsidRPr="000C52DD">
              <w:rPr>
                <w:rStyle w:val="Hyperlink"/>
                <w:noProof/>
              </w:rPr>
              <w:t>2.3</w:t>
            </w:r>
            <w:r w:rsidR="00B11C56">
              <w:rPr>
                <w:rFonts w:asciiTheme="minorHAnsi" w:eastAsiaTheme="minorEastAsia" w:hAnsiTheme="minorHAnsi"/>
                <w:noProof/>
                <w:kern w:val="2"/>
                <w:lang w:eastAsia="en-GB"/>
                <w14:ligatures w14:val="standardContextual"/>
              </w:rPr>
              <w:tab/>
            </w:r>
            <w:r w:rsidR="00B11C56" w:rsidRPr="000C52DD">
              <w:rPr>
                <w:rStyle w:val="Hyperlink"/>
                <w:noProof/>
              </w:rPr>
              <w:t>Enable Two-Factor Authentication:</w:t>
            </w:r>
            <w:r w:rsidR="00B11C56">
              <w:rPr>
                <w:noProof/>
                <w:webHidden/>
              </w:rPr>
              <w:tab/>
            </w:r>
            <w:r w:rsidR="00B11C56">
              <w:rPr>
                <w:noProof/>
                <w:webHidden/>
              </w:rPr>
              <w:fldChar w:fldCharType="begin"/>
            </w:r>
            <w:r w:rsidR="00B11C56">
              <w:rPr>
                <w:noProof/>
                <w:webHidden/>
              </w:rPr>
              <w:instrText xml:space="preserve"> PAGEREF _Toc147937511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0191AAFE" w14:textId="302ED656"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2" w:history="1">
            <w:r w:rsidR="00B11C56" w:rsidRPr="000C52DD">
              <w:rPr>
                <w:rStyle w:val="Hyperlink"/>
                <w:noProof/>
              </w:rPr>
              <w:t>2.4</w:t>
            </w:r>
            <w:r w:rsidR="00B11C56">
              <w:rPr>
                <w:rFonts w:asciiTheme="minorHAnsi" w:eastAsiaTheme="minorEastAsia" w:hAnsiTheme="minorHAnsi"/>
                <w:noProof/>
                <w:kern w:val="2"/>
                <w:lang w:eastAsia="en-GB"/>
                <w14:ligatures w14:val="standardContextual"/>
              </w:rPr>
              <w:tab/>
            </w:r>
            <w:r w:rsidR="00B11C56" w:rsidRPr="000C52DD">
              <w:rPr>
                <w:rStyle w:val="Hyperlink"/>
                <w:noProof/>
              </w:rPr>
              <w:t>Accessing Datasets:</w:t>
            </w:r>
            <w:r w:rsidR="00B11C56">
              <w:rPr>
                <w:noProof/>
                <w:webHidden/>
              </w:rPr>
              <w:tab/>
            </w:r>
            <w:r w:rsidR="00B11C56">
              <w:rPr>
                <w:noProof/>
                <w:webHidden/>
              </w:rPr>
              <w:fldChar w:fldCharType="begin"/>
            </w:r>
            <w:r w:rsidR="00B11C56">
              <w:rPr>
                <w:noProof/>
                <w:webHidden/>
              </w:rPr>
              <w:instrText xml:space="preserve"> PAGEREF _Toc147937512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4C599675" w14:textId="647CFBE9"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3" w:history="1">
            <w:r w:rsidR="00B11C56" w:rsidRPr="000C52DD">
              <w:rPr>
                <w:rStyle w:val="Hyperlink"/>
                <w:noProof/>
              </w:rPr>
              <w:t>2.5</w:t>
            </w:r>
            <w:r w:rsidR="00B11C56">
              <w:rPr>
                <w:rFonts w:asciiTheme="minorHAnsi" w:eastAsiaTheme="minorEastAsia" w:hAnsiTheme="minorHAnsi"/>
                <w:noProof/>
                <w:kern w:val="2"/>
                <w:lang w:eastAsia="en-GB"/>
                <w14:ligatures w14:val="standardContextual"/>
              </w:rPr>
              <w:tab/>
            </w:r>
            <w:r w:rsidR="00B11C56" w:rsidRPr="000C52DD">
              <w:rPr>
                <w:rStyle w:val="Hyperlink"/>
                <w:noProof/>
              </w:rPr>
              <w:t>Navigating the Google Cloud Console Dashboard</w:t>
            </w:r>
            <w:r w:rsidR="00B11C56">
              <w:rPr>
                <w:noProof/>
                <w:webHidden/>
              </w:rPr>
              <w:tab/>
            </w:r>
            <w:r w:rsidR="00B11C56">
              <w:rPr>
                <w:noProof/>
                <w:webHidden/>
              </w:rPr>
              <w:fldChar w:fldCharType="begin"/>
            </w:r>
            <w:r w:rsidR="00B11C56">
              <w:rPr>
                <w:noProof/>
                <w:webHidden/>
              </w:rPr>
              <w:instrText xml:space="preserve"> PAGEREF _Toc147937513 \h </w:instrText>
            </w:r>
            <w:r w:rsidR="00B11C56">
              <w:rPr>
                <w:noProof/>
                <w:webHidden/>
              </w:rPr>
            </w:r>
            <w:r w:rsidR="00B11C56">
              <w:rPr>
                <w:noProof/>
                <w:webHidden/>
              </w:rPr>
              <w:fldChar w:fldCharType="separate"/>
            </w:r>
            <w:r w:rsidR="00B11C56">
              <w:rPr>
                <w:noProof/>
                <w:webHidden/>
              </w:rPr>
              <w:t>6</w:t>
            </w:r>
            <w:r w:rsidR="00B11C56">
              <w:rPr>
                <w:noProof/>
                <w:webHidden/>
              </w:rPr>
              <w:fldChar w:fldCharType="end"/>
            </w:r>
          </w:hyperlink>
        </w:p>
        <w:p w14:paraId="23EDEB96" w14:textId="4689BD03" w:rsidR="00B11C56" w:rsidRDefault="00000000">
          <w:pPr>
            <w:pStyle w:val="TOC1"/>
            <w:rPr>
              <w:rFonts w:asciiTheme="minorHAnsi" w:eastAsiaTheme="minorEastAsia" w:hAnsiTheme="minorHAnsi"/>
              <w:b w:val="0"/>
              <w:noProof/>
              <w:kern w:val="2"/>
              <w:lang w:eastAsia="en-GB"/>
              <w14:ligatures w14:val="standardContextual"/>
            </w:rPr>
          </w:pPr>
          <w:hyperlink w:anchor="_Toc147937514" w:history="1">
            <w:r w:rsidR="00B11C56" w:rsidRPr="000C52DD">
              <w:rPr>
                <w:rStyle w:val="Hyperlink"/>
                <w:noProof/>
              </w:rPr>
              <w:t>3</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Accessing BigQuery</w:t>
            </w:r>
            <w:r w:rsidR="00B11C56">
              <w:rPr>
                <w:noProof/>
                <w:webHidden/>
              </w:rPr>
              <w:tab/>
            </w:r>
            <w:r w:rsidR="00B11C56">
              <w:rPr>
                <w:noProof/>
                <w:webHidden/>
              </w:rPr>
              <w:fldChar w:fldCharType="begin"/>
            </w:r>
            <w:r w:rsidR="00B11C56">
              <w:rPr>
                <w:noProof/>
                <w:webHidden/>
              </w:rPr>
              <w:instrText xml:space="preserve"> PAGEREF _Toc147937514 \h </w:instrText>
            </w:r>
            <w:r w:rsidR="00B11C56">
              <w:rPr>
                <w:noProof/>
                <w:webHidden/>
              </w:rPr>
            </w:r>
            <w:r w:rsidR="00B11C56">
              <w:rPr>
                <w:noProof/>
                <w:webHidden/>
              </w:rPr>
              <w:fldChar w:fldCharType="separate"/>
            </w:r>
            <w:r w:rsidR="00B11C56">
              <w:rPr>
                <w:noProof/>
                <w:webHidden/>
              </w:rPr>
              <w:t>7</w:t>
            </w:r>
            <w:r w:rsidR="00B11C56">
              <w:rPr>
                <w:noProof/>
                <w:webHidden/>
              </w:rPr>
              <w:fldChar w:fldCharType="end"/>
            </w:r>
          </w:hyperlink>
        </w:p>
        <w:p w14:paraId="797399B4" w14:textId="6D543C84"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5" w:history="1">
            <w:r w:rsidR="00B11C56" w:rsidRPr="000C52DD">
              <w:rPr>
                <w:rStyle w:val="Hyperlink"/>
                <w:noProof/>
              </w:rPr>
              <w:t>3.1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The BigQue</w:t>
            </w:r>
            <w:r w:rsidR="00B11C56" w:rsidRPr="000C52DD">
              <w:rPr>
                <w:rStyle w:val="Hyperlink"/>
                <w:noProof/>
              </w:rPr>
              <w:t>r</w:t>
            </w:r>
            <w:r w:rsidR="00B11C56" w:rsidRPr="000C52DD">
              <w:rPr>
                <w:rStyle w:val="Hyperlink"/>
                <w:noProof/>
              </w:rPr>
              <w:t>y Dashboard</w:t>
            </w:r>
            <w:r w:rsidR="00B11C56">
              <w:rPr>
                <w:noProof/>
                <w:webHidden/>
              </w:rPr>
              <w:tab/>
            </w:r>
            <w:r w:rsidR="00B11C56">
              <w:rPr>
                <w:noProof/>
                <w:webHidden/>
              </w:rPr>
              <w:fldChar w:fldCharType="begin"/>
            </w:r>
            <w:r w:rsidR="00B11C56">
              <w:rPr>
                <w:noProof/>
                <w:webHidden/>
              </w:rPr>
              <w:instrText xml:space="preserve"> PAGEREF _Toc147937515 \h </w:instrText>
            </w:r>
            <w:r w:rsidR="00B11C56">
              <w:rPr>
                <w:noProof/>
                <w:webHidden/>
              </w:rPr>
            </w:r>
            <w:r w:rsidR="00B11C56">
              <w:rPr>
                <w:noProof/>
                <w:webHidden/>
              </w:rPr>
              <w:fldChar w:fldCharType="separate"/>
            </w:r>
            <w:r w:rsidR="00B11C56">
              <w:rPr>
                <w:noProof/>
                <w:webHidden/>
              </w:rPr>
              <w:t>7</w:t>
            </w:r>
            <w:r w:rsidR="00B11C56">
              <w:rPr>
                <w:noProof/>
                <w:webHidden/>
              </w:rPr>
              <w:fldChar w:fldCharType="end"/>
            </w:r>
          </w:hyperlink>
        </w:p>
        <w:p w14:paraId="62DC81C7" w14:textId="2EE6C5E4" w:rsidR="00B11C56" w:rsidRDefault="00000000">
          <w:pPr>
            <w:pStyle w:val="TOC1"/>
            <w:rPr>
              <w:rFonts w:asciiTheme="minorHAnsi" w:eastAsiaTheme="minorEastAsia" w:hAnsiTheme="minorHAnsi"/>
              <w:b w:val="0"/>
              <w:noProof/>
              <w:kern w:val="2"/>
              <w:lang w:eastAsia="en-GB"/>
              <w14:ligatures w14:val="standardContextual"/>
            </w:rPr>
          </w:pPr>
          <w:hyperlink w:anchor="_Toc147937516" w:history="1">
            <w:r w:rsidR="00B11C56" w:rsidRPr="000C52DD">
              <w:rPr>
                <w:rStyle w:val="Hyperlink"/>
                <w:noProof/>
              </w:rPr>
              <w:t>4</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Understanding Workspaces</w:t>
            </w:r>
            <w:r w:rsidR="00B11C56">
              <w:rPr>
                <w:noProof/>
                <w:webHidden/>
              </w:rPr>
              <w:tab/>
            </w:r>
            <w:r w:rsidR="00B11C56">
              <w:rPr>
                <w:noProof/>
                <w:webHidden/>
              </w:rPr>
              <w:fldChar w:fldCharType="begin"/>
            </w:r>
            <w:r w:rsidR="00B11C56">
              <w:rPr>
                <w:noProof/>
                <w:webHidden/>
              </w:rPr>
              <w:instrText xml:space="preserve"> PAGEREF _Toc147937516 \h </w:instrText>
            </w:r>
            <w:r w:rsidR="00B11C56">
              <w:rPr>
                <w:noProof/>
                <w:webHidden/>
              </w:rPr>
            </w:r>
            <w:r w:rsidR="00B11C56">
              <w:rPr>
                <w:noProof/>
                <w:webHidden/>
              </w:rPr>
              <w:fldChar w:fldCharType="separate"/>
            </w:r>
            <w:r w:rsidR="00B11C56">
              <w:rPr>
                <w:noProof/>
                <w:webHidden/>
              </w:rPr>
              <w:t>9</w:t>
            </w:r>
            <w:r w:rsidR="00B11C56">
              <w:rPr>
                <w:noProof/>
                <w:webHidden/>
              </w:rPr>
              <w:fldChar w:fldCharType="end"/>
            </w:r>
          </w:hyperlink>
        </w:p>
        <w:p w14:paraId="406BA501" w14:textId="24D63EDB"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7" w:history="1">
            <w:r w:rsidR="00B11C56" w:rsidRPr="000C52DD">
              <w:rPr>
                <w:rStyle w:val="Hyperlink"/>
                <w:noProof/>
              </w:rPr>
              <w:t>4.1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Project Collaboration Area (CB_(unique 4 digit number)):</w:t>
            </w:r>
            <w:r w:rsidR="00B11C56">
              <w:rPr>
                <w:noProof/>
                <w:webHidden/>
              </w:rPr>
              <w:tab/>
            </w:r>
            <w:r w:rsidR="00B11C56">
              <w:rPr>
                <w:noProof/>
                <w:webHidden/>
              </w:rPr>
              <w:fldChar w:fldCharType="begin"/>
            </w:r>
            <w:r w:rsidR="00B11C56">
              <w:rPr>
                <w:noProof/>
                <w:webHidden/>
              </w:rPr>
              <w:instrText xml:space="preserve"> PAGEREF _Toc147937517 \h </w:instrText>
            </w:r>
            <w:r w:rsidR="00B11C56">
              <w:rPr>
                <w:noProof/>
                <w:webHidden/>
              </w:rPr>
            </w:r>
            <w:r w:rsidR="00B11C56">
              <w:rPr>
                <w:noProof/>
                <w:webHidden/>
              </w:rPr>
              <w:fldChar w:fldCharType="separate"/>
            </w:r>
            <w:r w:rsidR="00B11C56">
              <w:rPr>
                <w:noProof/>
                <w:webHidden/>
              </w:rPr>
              <w:t>9</w:t>
            </w:r>
            <w:r w:rsidR="00B11C56">
              <w:rPr>
                <w:noProof/>
                <w:webHidden/>
              </w:rPr>
              <w:fldChar w:fldCharType="end"/>
            </w:r>
          </w:hyperlink>
        </w:p>
        <w:p w14:paraId="7CA5FEE9" w14:textId="768F357E"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8" w:history="1">
            <w:r w:rsidR="00B11C56" w:rsidRPr="000C52DD">
              <w:rPr>
                <w:rStyle w:val="Hyperlink"/>
                <w:noProof/>
              </w:rPr>
              <w:t>4.2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Your Personal Workspace ("MYSPACE_(Your initials)"):</w:t>
            </w:r>
            <w:r w:rsidR="00B11C56">
              <w:rPr>
                <w:noProof/>
                <w:webHidden/>
              </w:rPr>
              <w:tab/>
            </w:r>
            <w:r w:rsidR="00B11C56">
              <w:rPr>
                <w:noProof/>
                <w:webHidden/>
              </w:rPr>
              <w:fldChar w:fldCharType="begin"/>
            </w:r>
            <w:r w:rsidR="00B11C56">
              <w:rPr>
                <w:noProof/>
                <w:webHidden/>
              </w:rPr>
              <w:instrText xml:space="preserve"> PAGEREF _Toc147937518 \h </w:instrText>
            </w:r>
            <w:r w:rsidR="00B11C56">
              <w:rPr>
                <w:noProof/>
                <w:webHidden/>
              </w:rPr>
            </w:r>
            <w:r w:rsidR="00B11C56">
              <w:rPr>
                <w:noProof/>
                <w:webHidden/>
              </w:rPr>
              <w:fldChar w:fldCharType="separate"/>
            </w:r>
            <w:r w:rsidR="00B11C56">
              <w:rPr>
                <w:noProof/>
                <w:webHidden/>
              </w:rPr>
              <w:t>9</w:t>
            </w:r>
            <w:r w:rsidR="00B11C56">
              <w:rPr>
                <w:noProof/>
                <w:webHidden/>
              </w:rPr>
              <w:fldChar w:fldCharType="end"/>
            </w:r>
          </w:hyperlink>
        </w:p>
        <w:p w14:paraId="073131E6" w14:textId="6D5287C9"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19" w:history="1">
            <w:r w:rsidR="00B11C56" w:rsidRPr="000C52DD">
              <w:rPr>
                <w:rStyle w:val="Hyperlink"/>
                <w:noProof/>
              </w:rPr>
              <w:t>4.3</w:t>
            </w:r>
            <w:r w:rsidR="00B11C56">
              <w:rPr>
                <w:rFonts w:asciiTheme="minorHAnsi" w:eastAsiaTheme="minorEastAsia" w:hAnsiTheme="minorHAnsi"/>
                <w:noProof/>
                <w:kern w:val="2"/>
                <w:lang w:eastAsia="en-GB"/>
                <w14:ligatures w14:val="standardContextual"/>
              </w:rPr>
              <w:tab/>
            </w:r>
            <w:r w:rsidR="00B11C56" w:rsidRPr="000C52DD">
              <w:rPr>
                <w:rStyle w:val="Hyperlink"/>
                <w:noProof/>
              </w:rPr>
              <w:t>Connected Bradford GitHub Collaboration</w:t>
            </w:r>
            <w:r w:rsidR="00B11C56">
              <w:rPr>
                <w:noProof/>
                <w:webHidden/>
              </w:rPr>
              <w:tab/>
            </w:r>
            <w:r w:rsidR="00B11C56">
              <w:rPr>
                <w:noProof/>
                <w:webHidden/>
              </w:rPr>
              <w:fldChar w:fldCharType="begin"/>
            </w:r>
            <w:r w:rsidR="00B11C56">
              <w:rPr>
                <w:noProof/>
                <w:webHidden/>
              </w:rPr>
              <w:instrText xml:space="preserve"> PAGEREF _Toc147937519 \h </w:instrText>
            </w:r>
            <w:r w:rsidR="00B11C56">
              <w:rPr>
                <w:noProof/>
                <w:webHidden/>
              </w:rPr>
            </w:r>
            <w:r w:rsidR="00B11C56">
              <w:rPr>
                <w:noProof/>
                <w:webHidden/>
              </w:rPr>
              <w:fldChar w:fldCharType="separate"/>
            </w:r>
            <w:r w:rsidR="00B11C56">
              <w:rPr>
                <w:noProof/>
                <w:webHidden/>
              </w:rPr>
              <w:t>10</w:t>
            </w:r>
            <w:r w:rsidR="00B11C56">
              <w:rPr>
                <w:noProof/>
                <w:webHidden/>
              </w:rPr>
              <w:fldChar w:fldCharType="end"/>
            </w:r>
          </w:hyperlink>
        </w:p>
        <w:p w14:paraId="055404C6" w14:textId="76471097" w:rsidR="00B11C56" w:rsidRDefault="00000000">
          <w:pPr>
            <w:pStyle w:val="TOC1"/>
            <w:rPr>
              <w:rFonts w:asciiTheme="minorHAnsi" w:eastAsiaTheme="minorEastAsia" w:hAnsiTheme="minorHAnsi"/>
              <w:b w:val="0"/>
              <w:noProof/>
              <w:kern w:val="2"/>
              <w:lang w:eastAsia="en-GB"/>
              <w14:ligatures w14:val="standardContextual"/>
            </w:rPr>
          </w:pPr>
          <w:hyperlink w:anchor="_Toc147937520" w:history="1">
            <w:r w:rsidR="00B11C56" w:rsidRPr="000C52DD">
              <w:rPr>
                <w:rStyle w:val="Hyperlink"/>
                <w:noProof/>
              </w:rPr>
              <w:t>5</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Other tables</w:t>
            </w:r>
            <w:r w:rsidR="00B11C56">
              <w:rPr>
                <w:noProof/>
                <w:webHidden/>
              </w:rPr>
              <w:tab/>
            </w:r>
            <w:r w:rsidR="00B11C56">
              <w:rPr>
                <w:noProof/>
                <w:webHidden/>
              </w:rPr>
              <w:fldChar w:fldCharType="begin"/>
            </w:r>
            <w:r w:rsidR="00B11C56">
              <w:rPr>
                <w:noProof/>
                <w:webHidden/>
              </w:rPr>
              <w:instrText xml:space="preserve"> PAGEREF _Toc147937520 \h </w:instrText>
            </w:r>
            <w:r w:rsidR="00B11C56">
              <w:rPr>
                <w:noProof/>
                <w:webHidden/>
              </w:rPr>
            </w:r>
            <w:r w:rsidR="00B11C56">
              <w:rPr>
                <w:noProof/>
                <w:webHidden/>
              </w:rPr>
              <w:fldChar w:fldCharType="separate"/>
            </w:r>
            <w:r w:rsidR="00B11C56">
              <w:rPr>
                <w:noProof/>
                <w:webHidden/>
              </w:rPr>
              <w:t>12</w:t>
            </w:r>
            <w:r w:rsidR="00B11C56">
              <w:rPr>
                <w:noProof/>
                <w:webHidden/>
              </w:rPr>
              <w:fldChar w:fldCharType="end"/>
            </w:r>
          </w:hyperlink>
        </w:p>
        <w:p w14:paraId="0347C699" w14:textId="46EFA8AB"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1" w:history="1">
            <w:r w:rsidR="00B11C56" w:rsidRPr="000C52DD">
              <w:rPr>
                <w:rStyle w:val="Hyperlink"/>
                <w:noProof/>
              </w:rPr>
              <w:t>5.1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CB_LOOKUPS:</w:t>
            </w:r>
            <w:r w:rsidR="00B11C56">
              <w:rPr>
                <w:noProof/>
                <w:webHidden/>
              </w:rPr>
              <w:tab/>
            </w:r>
            <w:r w:rsidR="00B11C56">
              <w:rPr>
                <w:noProof/>
                <w:webHidden/>
              </w:rPr>
              <w:fldChar w:fldCharType="begin"/>
            </w:r>
            <w:r w:rsidR="00B11C56">
              <w:rPr>
                <w:noProof/>
                <w:webHidden/>
              </w:rPr>
              <w:instrText xml:space="preserve"> PAGEREF _Toc147937521 \h </w:instrText>
            </w:r>
            <w:r w:rsidR="00B11C56">
              <w:rPr>
                <w:noProof/>
                <w:webHidden/>
              </w:rPr>
            </w:r>
            <w:r w:rsidR="00B11C56">
              <w:rPr>
                <w:noProof/>
                <w:webHidden/>
              </w:rPr>
              <w:fldChar w:fldCharType="separate"/>
            </w:r>
            <w:r w:rsidR="00B11C56">
              <w:rPr>
                <w:noProof/>
                <w:webHidden/>
              </w:rPr>
              <w:t>12</w:t>
            </w:r>
            <w:r w:rsidR="00B11C56">
              <w:rPr>
                <w:noProof/>
                <w:webHidden/>
              </w:rPr>
              <w:fldChar w:fldCharType="end"/>
            </w:r>
          </w:hyperlink>
        </w:p>
        <w:p w14:paraId="739A8491" w14:textId="6D641D23"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2" w:history="1">
            <w:r w:rsidR="00B11C56" w:rsidRPr="000C52DD">
              <w:rPr>
                <w:rStyle w:val="Hyperlink"/>
                <w:noProof/>
              </w:rPr>
              <w:t>5.2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CB_FDM_MASTER:</w:t>
            </w:r>
            <w:r w:rsidR="00B11C56">
              <w:rPr>
                <w:noProof/>
                <w:webHidden/>
              </w:rPr>
              <w:tab/>
            </w:r>
            <w:r w:rsidR="00B11C56">
              <w:rPr>
                <w:noProof/>
                <w:webHidden/>
              </w:rPr>
              <w:fldChar w:fldCharType="begin"/>
            </w:r>
            <w:r w:rsidR="00B11C56">
              <w:rPr>
                <w:noProof/>
                <w:webHidden/>
              </w:rPr>
              <w:instrText xml:space="preserve"> PAGEREF _Toc147937522 \h </w:instrText>
            </w:r>
            <w:r w:rsidR="00B11C56">
              <w:rPr>
                <w:noProof/>
                <w:webHidden/>
              </w:rPr>
            </w:r>
            <w:r w:rsidR="00B11C56">
              <w:rPr>
                <w:noProof/>
                <w:webHidden/>
              </w:rPr>
              <w:fldChar w:fldCharType="separate"/>
            </w:r>
            <w:r w:rsidR="00B11C56">
              <w:rPr>
                <w:noProof/>
                <w:webHidden/>
              </w:rPr>
              <w:t>12</w:t>
            </w:r>
            <w:r w:rsidR="00B11C56">
              <w:rPr>
                <w:noProof/>
                <w:webHidden/>
              </w:rPr>
              <w:fldChar w:fldCharType="end"/>
            </w:r>
          </w:hyperlink>
        </w:p>
        <w:p w14:paraId="09DC963C" w14:textId="474FE1B4" w:rsidR="00B11C56" w:rsidRDefault="00000000">
          <w:pPr>
            <w:pStyle w:val="TOC1"/>
            <w:rPr>
              <w:rFonts w:asciiTheme="minorHAnsi" w:eastAsiaTheme="minorEastAsia" w:hAnsiTheme="minorHAnsi"/>
              <w:b w:val="0"/>
              <w:noProof/>
              <w:kern w:val="2"/>
              <w:lang w:eastAsia="en-GB"/>
              <w14:ligatures w14:val="standardContextual"/>
            </w:rPr>
          </w:pPr>
          <w:hyperlink w:anchor="_Toc147937523" w:history="1">
            <w:r w:rsidR="00B11C56" w:rsidRPr="000C52DD">
              <w:rPr>
                <w:rStyle w:val="Hyperlink"/>
                <w:noProof/>
              </w:rPr>
              <w:t>6</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Writing SQL Queries</w:t>
            </w:r>
            <w:r w:rsidR="00B11C56">
              <w:rPr>
                <w:noProof/>
                <w:webHidden/>
              </w:rPr>
              <w:tab/>
            </w:r>
            <w:r w:rsidR="00B11C56">
              <w:rPr>
                <w:noProof/>
                <w:webHidden/>
              </w:rPr>
              <w:fldChar w:fldCharType="begin"/>
            </w:r>
            <w:r w:rsidR="00B11C56">
              <w:rPr>
                <w:noProof/>
                <w:webHidden/>
              </w:rPr>
              <w:instrText xml:space="preserve"> PAGEREF _Toc147937523 \h </w:instrText>
            </w:r>
            <w:r w:rsidR="00B11C56">
              <w:rPr>
                <w:noProof/>
                <w:webHidden/>
              </w:rPr>
            </w:r>
            <w:r w:rsidR="00B11C56">
              <w:rPr>
                <w:noProof/>
                <w:webHidden/>
              </w:rPr>
              <w:fldChar w:fldCharType="separate"/>
            </w:r>
            <w:r w:rsidR="00B11C56">
              <w:rPr>
                <w:noProof/>
                <w:webHidden/>
              </w:rPr>
              <w:t>13</w:t>
            </w:r>
            <w:r w:rsidR="00B11C56">
              <w:rPr>
                <w:noProof/>
                <w:webHidden/>
              </w:rPr>
              <w:fldChar w:fldCharType="end"/>
            </w:r>
          </w:hyperlink>
        </w:p>
        <w:p w14:paraId="6E7C2109" w14:textId="1A0FECCC"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4" w:history="1">
            <w:r w:rsidR="00B11C56" w:rsidRPr="000C52DD">
              <w:rPr>
                <w:rStyle w:val="Hyperlink"/>
                <w:noProof/>
              </w:rPr>
              <w:t>6.1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Data Export and Download</w:t>
            </w:r>
            <w:r w:rsidR="00B11C56">
              <w:rPr>
                <w:noProof/>
                <w:webHidden/>
              </w:rPr>
              <w:tab/>
            </w:r>
            <w:r w:rsidR="00B11C56">
              <w:rPr>
                <w:noProof/>
                <w:webHidden/>
              </w:rPr>
              <w:fldChar w:fldCharType="begin"/>
            </w:r>
            <w:r w:rsidR="00B11C56">
              <w:rPr>
                <w:noProof/>
                <w:webHidden/>
              </w:rPr>
              <w:instrText xml:space="preserve"> PAGEREF _Toc147937524 \h </w:instrText>
            </w:r>
            <w:r w:rsidR="00B11C56">
              <w:rPr>
                <w:noProof/>
                <w:webHidden/>
              </w:rPr>
            </w:r>
            <w:r w:rsidR="00B11C56">
              <w:rPr>
                <w:noProof/>
                <w:webHidden/>
              </w:rPr>
              <w:fldChar w:fldCharType="separate"/>
            </w:r>
            <w:r w:rsidR="00B11C56">
              <w:rPr>
                <w:noProof/>
                <w:webHidden/>
              </w:rPr>
              <w:t>13</w:t>
            </w:r>
            <w:r w:rsidR="00B11C56">
              <w:rPr>
                <w:noProof/>
                <w:webHidden/>
              </w:rPr>
              <w:fldChar w:fldCharType="end"/>
            </w:r>
          </w:hyperlink>
        </w:p>
        <w:p w14:paraId="2B0C3AAD" w14:textId="626B49A7" w:rsidR="00B11C56" w:rsidRDefault="00000000">
          <w:pPr>
            <w:pStyle w:val="TOC1"/>
            <w:rPr>
              <w:rFonts w:asciiTheme="minorHAnsi" w:eastAsiaTheme="minorEastAsia" w:hAnsiTheme="minorHAnsi"/>
              <w:b w:val="0"/>
              <w:noProof/>
              <w:kern w:val="2"/>
              <w:lang w:eastAsia="en-GB"/>
              <w14:ligatures w14:val="standardContextual"/>
            </w:rPr>
          </w:pPr>
          <w:hyperlink w:anchor="_Toc147937525" w:history="1">
            <w:r w:rsidR="00B11C56" w:rsidRPr="000C52DD">
              <w:rPr>
                <w:rStyle w:val="Hyperlink"/>
                <w:noProof/>
              </w:rPr>
              <w:t>7</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Advanced Analytics - Vertex Environment</w:t>
            </w:r>
            <w:r w:rsidR="00B11C56">
              <w:rPr>
                <w:noProof/>
                <w:webHidden/>
              </w:rPr>
              <w:tab/>
            </w:r>
            <w:r w:rsidR="00B11C56">
              <w:rPr>
                <w:noProof/>
                <w:webHidden/>
              </w:rPr>
              <w:fldChar w:fldCharType="begin"/>
            </w:r>
            <w:r w:rsidR="00B11C56">
              <w:rPr>
                <w:noProof/>
                <w:webHidden/>
              </w:rPr>
              <w:instrText xml:space="preserve"> PAGEREF _Toc147937525 \h </w:instrText>
            </w:r>
            <w:r w:rsidR="00B11C56">
              <w:rPr>
                <w:noProof/>
                <w:webHidden/>
              </w:rPr>
            </w:r>
            <w:r w:rsidR="00B11C56">
              <w:rPr>
                <w:noProof/>
                <w:webHidden/>
              </w:rPr>
              <w:fldChar w:fldCharType="separate"/>
            </w:r>
            <w:r w:rsidR="00B11C56">
              <w:rPr>
                <w:noProof/>
                <w:webHidden/>
              </w:rPr>
              <w:t>14</w:t>
            </w:r>
            <w:r w:rsidR="00B11C56">
              <w:rPr>
                <w:noProof/>
                <w:webHidden/>
              </w:rPr>
              <w:fldChar w:fldCharType="end"/>
            </w:r>
          </w:hyperlink>
        </w:p>
        <w:p w14:paraId="0F33C19D" w14:textId="0DEDC459"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6" w:history="1">
            <w:r w:rsidR="00B11C56" w:rsidRPr="000C52DD">
              <w:rPr>
                <w:rStyle w:val="Hyperlink"/>
                <w:noProof/>
              </w:rPr>
              <w:t>7.1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Accessing the Vertex AI Platform</w:t>
            </w:r>
            <w:r w:rsidR="00B11C56">
              <w:rPr>
                <w:noProof/>
                <w:webHidden/>
              </w:rPr>
              <w:tab/>
            </w:r>
            <w:r w:rsidR="00B11C56">
              <w:rPr>
                <w:noProof/>
                <w:webHidden/>
              </w:rPr>
              <w:fldChar w:fldCharType="begin"/>
            </w:r>
            <w:r w:rsidR="00B11C56">
              <w:rPr>
                <w:noProof/>
                <w:webHidden/>
              </w:rPr>
              <w:instrText xml:space="preserve"> PAGEREF _Toc147937526 \h </w:instrText>
            </w:r>
            <w:r w:rsidR="00B11C56">
              <w:rPr>
                <w:noProof/>
                <w:webHidden/>
              </w:rPr>
            </w:r>
            <w:r w:rsidR="00B11C56">
              <w:rPr>
                <w:noProof/>
                <w:webHidden/>
              </w:rPr>
              <w:fldChar w:fldCharType="separate"/>
            </w:r>
            <w:r w:rsidR="00B11C56">
              <w:rPr>
                <w:noProof/>
                <w:webHidden/>
              </w:rPr>
              <w:t>14</w:t>
            </w:r>
            <w:r w:rsidR="00B11C56">
              <w:rPr>
                <w:noProof/>
                <w:webHidden/>
              </w:rPr>
              <w:fldChar w:fldCharType="end"/>
            </w:r>
          </w:hyperlink>
        </w:p>
        <w:p w14:paraId="4F975171" w14:textId="5AE3EE51"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7" w:history="1">
            <w:r w:rsidR="00B11C56" w:rsidRPr="000C52DD">
              <w:rPr>
                <w:rStyle w:val="Hyperlink"/>
                <w:noProof/>
              </w:rPr>
              <w:t>7.2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Setting Up Vertex Notebooks</w:t>
            </w:r>
            <w:r w:rsidR="00B11C56">
              <w:rPr>
                <w:noProof/>
                <w:webHidden/>
              </w:rPr>
              <w:tab/>
            </w:r>
            <w:r w:rsidR="00B11C56">
              <w:rPr>
                <w:noProof/>
                <w:webHidden/>
              </w:rPr>
              <w:fldChar w:fldCharType="begin"/>
            </w:r>
            <w:r w:rsidR="00B11C56">
              <w:rPr>
                <w:noProof/>
                <w:webHidden/>
              </w:rPr>
              <w:instrText xml:space="preserve"> PAGEREF _Toc147937527 \h </w:instrText>
            </w:r>
            <w:r w:rsidR="00B11C56">
              <w:rPr>
                <w:noProof/>
                <w:webHidden/>
              </w:rPr>
            </w:r>
            <w:r w:rsidR="00B11C56">
              <w:rPr>
                <w:noProof/>
                <w:webHidden/>
              </w:rPr>
              <w:fldChar w:fldCharType="separate"/>
            </w:r>
            <w:r w:rsidR="00B11C56">
              <w:rPr>
                <w:noProof/>
                <w:webHidden/>
              </w:rPr>
              <w:t>14</w:t>
            </w:r>
            <w:r w:rsidR="00B11C56">
              <w:rPr>
                <w:noProof/>
                <w:webHidden/>
              </w:rPr>
              <w:fldChar w:fldCharType="end"/>
            </w:r>
          </w:hyperlink>
        </w:p>
        <w:p w14:paraId="7B1C38BC" w14:textId="6716B6D4" w:rsidR="00B11C56" w:rsidRDefault="00000000">
          <w:pPr>
            <w:pStyle w:val="TOC1"/>
            <w:rPr>
              <w:rFonts w:asciiTheme="minorHAnsi" w:eastAsiaTheme="minorEastAsia" w:hAnsiTheme="minorHAnsi"/>
              <w:b w:val="0"/>
              <w:noProof/>
              <w:kern w:val="2"/>
              <w:lang w:eastAsia="en-GB"/>
              <w14:ligatures w14:val="standardContextual"/>
            </w:rPr>
          </w:pPr>
          <w:hyperlink w:anchor="_Toc147937528" w:history="1">
            <w:r w:rsidR="00B11C56" w:rsidRPr="000C52DD">
              <w:rPr>
                <w:rStyle w:val="Hyperlink"/>
                <w:noProof/>
              </w:rPr>
              <w:t>8</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Analysing Data in Vertex Notebooks</w:t>
            </w:r>
            <w:r w:rsidR="00B11C56">
              <w:rPr>
                <w:noProof/>
                <w:webHidden/>
              </w:rPr>
              <w:tab/>
            </w:r>
            <w:r w:rsidR="00B11C56">
              <w:rPr>
                <w:noProof/>
                <w:webHidden/>
              </w:rPr>
              <w:fldChar w:fldCharType="begin"/>
            </w:r>
            <w:r w:rsidR="00B11C56">
              <w:rPr>
                <w:noProof/>
                <w:webHidden/>
              </w:rPr>
              <w:instrText xml:space="preserve"> PAGEREF _Toc147937528 \h </w:instrText>
            </w:r>
            <w:r w:rsidR="00B11C56">
              <w:rPr>
                <w:noProof/>
                <w:webHidden/>
              </w:rPr>
            </w:r>
            <w:r w:rsidR="00B11C56">
              <w:rPr>
                <w:noProof/>
                <w:webHidden/>
              </w:rPr>
              <w:fldChar w:fldCharType="separate"/>
            </w:r>
            <w:r w:rsidR="00B11C56">
              <w:rPr>
                <w:noProof/>
                <w:webHidden/>
              </w:rPr>
              <w:t>17</w:t>
            </w:r>
            <w:r w:rsidR="00B11C56">
              <w:rPr>
                <w:noProof/>
                <w:webHidden/>
              </w:rPr>
              <w:fldChar w:fldCharType="end"/>
            </w:r>
          </w:hyperlink>
        </w:p>
        <w:p w14:paraId="04B97897" w14:textId="24F4621C"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29" w:history="1">
            <w:r w:rsidR="00B11C56" w:rsidRPr="000C52DD">
              <w:rPr>
                <w:rStyle w:val="Hyperlink"/>
                <w:noProof/>
              </w:rPr>
              <w:t>8.1</w:t>
            </w:r>
            <w:r w:rsidR="00B11C56">
              <w:rPr>
                <w:rFonts w:asciiTheme="minorHAnsi" w:eastAsiaTheme="minorEastAsia" w:hAnsiTheme="minorHAnsi"/>
                <w:noProof/>
                <w:kern w:val="2"/>
                <w:lang w:eastAsia="en-GB"/>
                <w14:ligatures w14:val="standardContextual"/>
              </w:rPr>
              <w:tab/>
            </w:r>
            <w:r w:rsidR="00B11C56" w:rsidRPr="000C52DD">
              <w:rPr>
                <w:rStyle w:val="Hyperlink"/>
                <w:noProof/>
              </w:rPr>
              <w:t>Using R in Jupyter</w:t>
            </w:r>
            <w:r w:rsidR="00B11C56">
              <w:rPr>
                <w:noProof/>
                <w:webHidden/>
              </w:rPr>
              <w:tab/>
            </w:r>
            <w:r w:rsidR="00B11C56">
              <w:rPr>
                <w:noProof/>
                <w:webHidden/>
              </w:rPr>
              <w:fldChar w:fldCharType="begin"/>
            </w:r>
            <w:r w:rsidR="00B11C56">
              <w:rPr>
                <w:noProof/>
                <w:webHidden/>
              </w:rPr>
              <w:instrText xml:space="preserve"> PAGEREF _Toc147937529 \h </w:instrText>
            </w:r>
            <w:r w:rsidR="00B11C56">
              <w:rPr>
                <w:noProof/>
                <w:webHidden/>
              </w:rPr>
            </w:r>
            <w:r w:rsidR="00B11C56">
              <w:rPr>
                <w:noProof/>
                <w:webHidden/>
              </w:rPr>
              <w:fldChar w:fldCharType="separate"/>
            </w:r>
            <w:r w:rsidR="00B11C56">
              <w:rPr>
                <w:noProof/>
                <w:webHidden/>
              </w:rPr>
              <w:t>17</w:t>
            </w:r>
            <w:r w:rsidR="00B11C56">
              <w:rPr>
                <w:noProof/>
                <w:webHidden/>
              </w:rPr>
              <w:fldChar w:fldCharType="end"/>
            </w:r>
          </w:hyperlink>
        </w:p>
        <w:p w14:paraId="5A53E8BC" w14:textId="24DF3E05"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30" w:history="1">
            <w:r w:rsidR="00B11C56" w:rsidRPr="000C52DD">
              <w:rPr>
                <w:rStyle w:val="Hyperlink"/>
                <w:noProof/>
              </w:rPr>
              <w:t>8.2</w:t>
            </w:r>
            <w:r w:rsidR="00B11C56">
              <w:rPr>
                <w:rFonts w:asciiTheme="minorHAnsi" w:eastAsiaTheme="minorEastAsia" w:hAnsiTheme="minorHAnsi"/>
                <w:noProof/>
                <w:kern w:val="2"/>
                <w:lang w:eastAsia="en-GB"/>
                <w14:ligatures w14:val="standardContextual"/>
              </w:rPr>
              <w:tab/>
            </w:r>
            <w:r w:rsidR="00B11C56" w:rsidRPr="000C52DD">
              <w:rPr>
                <w:rStyle w:val="Hyperlink"/>
                <w:noProof/>
              </w:rPr>
              <w:t>Running P</w:t>
            </w:r>
            <w:r w:rsidR="00B11C56" w:rsidRPr="000C52DD">
              <w:rPr>
                <w:rStyle w:val="Hyperlink"/>
                <w:noProof/>
              </w:rPr>
              <w:t>y</w:t>
            </w:r>
            <w:r w:rsidR="00B11C56" w:rsidRPr="000C52DD">
              <w:rPr>
                <w:rStyle w:val="Hyperlink"/>
                <w:noProof/>
              </w:rPr>
              <w:t>thon Code for Analysis</w:t>
            </w:r>
            <w:r w:rsidR="00B11C56">
              <w:rPr>
                <w:noProof/>
                <w:webHidden/>
              </w:rPr>
              <w:tab/>
            </w:r>
            <w:r w:rsidR="00B11C56">
              <w:rPr>
                <w:noProof/>
                <w:webHidden/>
              </w:rPr>
              <w:fldChar w:fldCharType="begin"/>
            </w:r>
            <w:r w:rsidR="00B11C56">
              <w:rPr>
                <w:noProof/>
                <w:webHidden/>
              </w:rPr>
              <w:instrText xml:space="preserve"> PAGEREF _Toc147937530 \h </w:instrText>
            </w:r>
            <w:r w:rsidR="00B11C56">
              <w:rPr>
                <w:noProof/>
                <w:webHidden/>
              </w:rPr>
            </w:r>
            <w:r w:rsidR="00B11C56">
              <w:rPr>
                <w:noProof/>
                <w:webHidden/>
              </w:rPr>
              <w:fldChar w:fldCharType="separate"/>
            </w:r>
            <w:r w:rsidR="00B11C56">
              <w:rPr>
                <w:noProof/>
                <w:webHidden/>
              </w:rPr>
              <w:t>17</w:t>
            </w:r>
            <w:r w:rsidR="00B11C56">
              <w:rPr>
                <w:noProof/>
                <w:webHidden/>
              </w:rPr>
              <w:fldChar w:fldCharType="end"/>
            </w:r>
          </w:hyperlink>
        </w:p>
        <w:p w14:paraId="601450C2" w14:textId="43308BB7"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31" w:history="1">
            <w:r w:rsidR="00B11C56" w:rsidRPr="000C52DD">
              <w:rPr>
                <w:rStyle w:val="Hyperlink"/>
                <w:noProof/>
              </w:rPr>
              <w:t>8.3</w:t>
            </w:r>
            <w:r w:rsidR="00B11C56">
              <w:rPr>
                <w:rFonts w:asciiTheme="minorHAnsi" w:eastAsiaTheme="minorEastAsia" w:hAnsiTheme="minorHAnsi"/>
                <w:noProof/>
                <w:kern w:val="2"/>
                <w:lang w:eastAsia="en-GB"/>
                <w14:ligatures w14:val="standardContextual"/>
              </w:rPr>
              <w:tab/>
            </w:r>
            <w:r w:rsidR="00B11C56" w:rsidRPr="000C52DD">
              <w:rPr>
                <w:rStyle w:val="Hyperlink"/>
                <w:noProof/>
              </w:rPr>
              <w:t>Listing the tables in BigQuery</w:t>
            </w:r>
            <w:r w:rsidR="00B11C56">
              <w:rPr>
                <w:noProof/>
                <w:webHidden/>
              </w:rPr>
              <w:tab/>
            </w:r>
            <w:r w:rsidR="00B11C56">
              <w:rPr>
                <w:noProof/>
                <w:webHidden/>
              </w:rPr>
              <w:fldChar w:fldCharType="begin"/>
            </w:r>
            <w:r w:rsidR="00B11C56">
              <w:rPr>
                <w:noProof/>
                <w:webHidden/>
              </w:rPr>
              <w:instrText xml:space="preserve"> PAGEREF _Toc147937531 \h </w:instrText>
            </w:r>
            <w:r w:rsidR="00B11C56">
              <w:rPr>
                <w:noProof/>
                <w:webHidden/>
              </w:rPr>
            </w:r>
            <w:r w:rsidR="00B11C56">
              <w:rPr>
                <w:noProof/>
                <w:webHidden/>
              </w:rPr>
              <w:fldChar w:fldCharType="separate"/>
            </w:r>
            <w:r w:rsidR="00B11C56">
              <w:rPr>
                <w:noProof/>
                <w:webHidden/>
              </w:rPr>
              <w:t>19</w:t>
            </w:r>
            <w:r w:rsidR="00B11C56">
              <w:rPr>
                <w:noProof/>
                <w:webHidden/>
              </w:rPr>
              <w:fldChar w:fldCharType="end"/>
            </w:r>
          </w:hyperlink>
        </w:p>
        <w:p w14:paraId="066B01DD" w14:textId="700CA4CB"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32" w:history="1">
            <w:r w:rsidR="00B11C56" w:rsidRPr="000C52DD">
              <w:rPr>
                <w:rStyle w:val="Hyperlink"/>
                <w:noProof/>
              </w:rPr>
              <w:t>8.4</w:t>
            </w:r>
            <w:r w:rsidR="00B11C56">
              <w:rPr>
                <w:rFonts w:asciiTheme="minorHAnsi" w:eastAsiaTheme="minorEastAsia" w:hAnsiTheme="minorHAnsi"/>
                <w:noProof/>
                <w:kern w:val="2"/>
                <w:lang w:eastAsia="en-GB"/>
                <w14:ligatures w14:val="standardContextual"/>
              </w:rPr>
              <w:tab/>
            </w:r>
            <w:r w:rsidR="00B11C56" w:rsidRPr="000C52DD">
              <w:rPr>
                <w:rStyle w:val="Hyperlink"/>
                <w:noProof/>
              </w:rPr>
              <w:t>Using OpenCodeList with Juypter Notebooks</w:t>
            </w:r>
            <w:r w:rsidR="00B11C56">
              <w:rPr>
                <w:noProof/>
                <w:webHidden/>
              </w:rPr>
              <w:tab/>
            </w:r>
            <w:r w:rsidR="00B11C56">
              <w:rPr>
                <w:noProof/>
                <w:webHidden/>
              </w:rPr>
              <w:fldChar w:fldCharType="begin"/>
            </w:r>
            <w:r w:rsidR="00B11C56">
              <w:rPr>
                <w:noProof/>
                <w:webHidden/>
              </w:rPr>
              <w:instrText xml:space="preserve"> PAGEREF _Toc147937532 \h </w:instrText>
            </w:r>
            <w:r w:rsidR="00B11C56">
              <w:rPr>
                <w:noProof/>
                <w:webHidden/>
              </w:rPr>
            </w:r>
            <w:r w:rsidR="00B11C56">
              <w:rPr>
                <w:noProof/>
                <w:webHidden/>
              </w:rPr>
              <w:fldChar w:fldCharType="separate"/>
            </w:r>
            <w:r w:rsidR="00B11C56">
              <w:rPr>
                <w:noProof/>
                <w:webHidden/>
              </w:rPr>
              <w:t>19</w:t>
            </w:r>
            <w:r w:rsidR="00B11C56">
              <w:rPr>
                <w:noProof/>
                <w:webHidden/>
              </w:rPr>
              <w:fldChar w:fldCharType="end"/>
            </w:r>
          </w:hyperlink>
        </w:p>
        <w:p w14:paraId="52333787" w14:textId="41D31F02" w:rsidR="00B11C56" w:rsidRDefault="00000000">
          <w:pPr>
            <w:pStyle w:val="TOC2"/>
            <w:tabs>
              <w:tab w:val="left" w:pos="1021"/>
            </w:tabs>
            <w:rPr>
              <w:rFonts w:asciiTheme="minorHAnsi" w:eastAsiaTheme="minorEastAsia" w:hAnsiTheme="minorHAnsi"/>
              <w:noProof/>
              <w:kern w:val="2"/>
              <w:lang w:eastAsia="en-GB"/>
              <w14:ligatures w14:val="standardContextual"/>
            </w:rPr>
          </w:pPr>
          <w:hyperlink w:anchor="_Toc147937533" w:history="1">
            <w:r w:rsidR="00B11C56" w:rsidRPr="000C52DD">
              <w:rPr>
                <w:rStyle w:val="Hyperlink"/>
                <w:noProof/>
              </w:rPr>
              <w:t>8.5</w:t>
            </w:r>
            <w:r w:rsidR="00B11C56">
              <w:rPr>
                <w:rFonts w:asciiTheme="minorHAnsi" w:eastAsiaTheme="minorEastAsia" w:hAnsiTheme="minorHAnsi"/>
                <w:noProof/>
                <w:kern w:val="2"/>
                <w:lang w:eastAsia="en-GB"/>
                <w14:ligatures w14:val="standardContextual"/>
              </w:rPr>
              <w:tab/>
            </w:r>
            <w:r w:rsidR="00B11C56" w:rsidRPr="000C52DD">
              <w:rPr>
                <w:rStyle w:val="Hyperlink"/>
                <w:noProof/>
              </w:rPr>
              <w:t>How to create a Cohort Using My Codelist</w:t>
            </w:r>
            <w:r w:rsidR="00B11C56">
              <w:rPr>
                <w:noProof/>
                <w:webHidden/>
              </w:rPr>
              <w:tab/>
            </w:r>
            <w:r w:rsidR="00B11C56">
              <w:rPr>
                <w:noProof/>
                <w:webHidden/>
              </w:rPr>
              <w:fldChar w:fldCharType="begin"/>
            </w:r>
            <w:r w:rsidR="00B11C56">
              <w:rPr>
                <w:noProof/>
                <w:webHidden/>
              </w:rPr>
              <w:instrText xml:space="preserve"> PAGEREF _Toc147937533 \h </w:instrText>
            </w:r>
            <w:r w:rsidR="00B11C56">
              <w:rPr>
                <w:noProof/>
                <w:webHidden/>
              </w:rPr>
            </w:r>
            <w:r w:rsidR="00B11C56">
              <w:rPr>
                <w:noProof/>
                <w:webHidden/>
              </w:rPr>
              <w:fldChar w:fldCharType="separate"/>
            </w:r>
            <w:r w:rsidR="00B11C56">
              <w:rPr>
                <w:noProof/>
                <w:webHidden/>
              </w:rPr>
              <w:t>20</w:t>
            </w:r>
            <w:r w:rsidR="00B11C56">
              <w:rPr>
                <w:noProof/>
                <w:webHidden/>
              </w:rPr>
              <w:fldChar w:fldCharType="end"/>
            </w:r>
          </w:hyperlink>
        </w:p>
        <w:p w14:paraId="11E61162" w14:textId="364B83BF" w:rsidR="00B11C56" w:rsidRDefault="00000000">
          <w:pPr>
            <w:pStyle w:val="TOC1"/>
            <w:rPr>
              <w:rFonts w:asciiTheme="minorHAnsi" w:eastAsiaTheme="minorEastAsia" w:hAnsiTheme="minorHAnsi"/>
              <w:b w:val="0"/>
              <w:noProof/>
              <w:kern w:val="2"/>
              <w:lang w:eastAsia="en-GB"/>
              <w14:ligatures w14:val="standardContextual"/>
            </w:rPr>
          </w:pPr>
          <w:hyperlink w:anchor="_Toc147937534" w:history="1">
            <w:r w:rsidR="00B11C56" w:rsidRPr="000C52DD">
              <w:rPr>
                <w:rStyle w:val="Hyperlink"/>
                <w:noProof/>
              </w:rPr>
              <w:t>9</w:t>
            </w:r>
            <w:r w:rsidR="00B11C56">
              <w:rPr>
                <w:rFonts w:asciiTheme="minorHAnsi" w:eastAsiaTheme="minorEastAsia" w:hAnsiTheme="minorHAnsi"/>
                <w:b w:val="0"/>
                <w:noProof/>
                <w:kern w:val="2"/>
                <w:lang w:eastAsia="en-GB"/>
                <w14:ligatures w14:val="standardContextual"/>
              </w:rPr>
              <w:tab/>
            </w:r>
            <w:r w:rsidR="00B11C56" w:rsidRPr="000C52DD">
              <w:rPr>
                <w:rStyle w:val="Hyperlink"/>
                <w:noProof/>
              </w:rPr>
              <w:t>Useful links</w:t>
            </w:r>
            <w:r w:rsidR="00B11C56">
              <w:rPr>
                <w:noProof/>
                <w:webHidden/>
              </w:rPr>
              <w:tab/>
            </w:r>
            <w:r w:rsidR="00B11C56">
              <w:rPr>
                <w:noProof/>
                <w:webHidden/>
              </w:rPr>
              <w:fldChar w:fldCharType="begin"/>
            </w:r>
            <w:r w:rsidR="00B11C56">
              <w:rPr>
                <w:noProof/>
                <w:webHidden/>
              </w:rPr>
              <w:instrText xml:space="preserve"> PAGEREF _Toc147937534 \h </w:instrText>
            </w:r>
            <w:r w:rsidR="00B11C56">
              <w:rPr>
                <w:noProof/>
                <w:webHidden/>
              </w:rPr>
            </w:r>
            <w:r w:rsidR="00B11C56">
              <w:rPr>
                <w:noProof/>
                <w:webHidden/>
              </w:rPr>
              <w:fldChar w:fldCharType="separate"/>
            </w:r>
            <w:r w:rsidR="00B11C56">
              <w:rPr>
                <w:noProof/>
                <w:webHidden/>
              </w:rPr>
              <w:t>21</w:t>
            </w:r>
            <w:r w:rsidR="00B11C56">
              <w:rPr>
                <w:noProof/>
                <w:webHidden/>
              </w:rPr>
              <w:fldChar w:fldCharType="end"/>
            </w:r>
          </w:hyperlink>
        </w:p>
        <w:p w14:paraId="387EF3F0" w14:textId="4235A030" w:rsidR="00F0501F" w:rsidRDefault="00301393">
          <w:pPr>
            <w:pStyle w:val="TOC4"/>
          </w:pPr>
          <w:r>
            <w:fldChar w:fldCharType="end"/>
          </w:r>
        </w:p>
      </w:sdtContent>
    </w:sdt>
    <w:p w14:paraId="79611B05" w14:textId="77777777" w:rsidR="0024696B" w:rsidRDefault="00301393">
      <w:pPr>
        <w:pStyle w:val="TOC4"/>
        <w:rPr>
          <w:noProof/>
        </w:rPr>
      </w:pPr>
      <w:r>
        <w:fldChar w:fldCharType="begin"/>
      </w:r>
      <w:r w:rsidR="00484879">
        <w:instrText xml:space="preserve"> TOC \h \z \t "Caption figure,4" </w:instrText>
      </w:r>
      <w:r>
        <w:fldChar w:fldCharType="end"/>
      </w:r>
      <w:r>
        <w:fldChar w:fldCharType="begin"/>
      </w:r>
      <w:r w:rsidR="00484879">
        <w:instrText xml:space="preserve"> TOC \h \z \t "Caption table,4" </w:instrText>
      </w:r>
      <w:r>
        <w:fldChar w:fldCharType="separate"/>
      </w:r>
    </w:p>
    <w:p w14:paraId="288010EC" w14:textId="61258503" w:rsidR="00E27E3A" w:rsidRDefault="00301393" w:rsidP="00E27E3A">
      <w:r>
        <w:fldChar w:fldCharType="end"/>
      </w:r>
    </w:p>
    <w:p w14:paraId="5415EED9" w14:textId="77777777" w:rsidR="00E27E3A" w:rsidRPr="00E27E3A" w:rsidRDefault="00E27E3A" w:rsidP="00E27E3A"/>
    <w:p w14:paraId="124FD690" w14:textId="51374F74" w:rsidR="005C4A00" w:rsidRDefault="00F310C5" w:rsidP="009C0448">
      <w:pPr>
        <w:pStyle w:val="Heading1"/>
      </w:pPr>
      <w:bookmarkStart w:id="0" w:name="_Toc147937502"/>
      <w:r>
        <w:lastRenderedPageBreak/>
        <w:t>Introduction</w:t>
      </w:r>
      <w:bookmarkEnd w:id="0"/>
    </w:p>
    <w:p w14:paraId="0A20E602" w14:textId="77777777" w:rsidR="006B30D5" w:rsidRPr="006B30D5" w:rsidRDefault="006B30D5" w:rsidP="006B30D5">
      <w:pPr>
        <w:rPr>
          <w:lang w:eastAsia="en-GB"/>
        </w:rPr>
      </w:pPr>
      <w:r w:rsidRPr="006B30D5">
        <w:rPr>
          <w:lang w:eastAsia="en-GB"/>
        </w:rPr>
        <w:t>Welcome to the Connected Bradford User Manual!</w:t>
      </w:r>
    </w:p>
    <w:p w14:paraId="2B2495C6" w14:textId="77777777" w:rsidR="006B30D5" w:rsidRPr="006B30D5" w:rsidRDefault="006B30D5" w:rsidP="006B30D5">
      <w:pPr>
        <w:pStyle w:val="Heading2"/>
        <w:rPr>
          <w:lang w:eastAsia="en-GB"/>
        </w:rPr>
      </w:pPr>
      <w:bookmarkStart w:id="1" w:name="_Toc147937503"/>
      <w:r w:rsidRPr="006B30D5">
        <w:rPr>
          <w:lang w:eastAsia="en-GB"/>
        </w:rPr>
        <w:t>Introduction</w:t>
      </w:r>
      <w:bookmarkEnd w:id="1"/>
    </w:p>
    <w:p w14:paraId="35928580" w14:textId="77777777" w:rsidR="006B30D5" w:rsidRPr="006B30D5" w:rsidRDefault="006B30D5" w:rsidP="006B30D5">
      <w:pPr>
        <w:rPr>
          <w:lang w:eastAsia="en-GB"/>
        </w:rPr>
      </w:pPr>
      <w:r w:rsidRPr="006B30D5">
        <w:rPr>
          <w:lang w:eastAsia="en-GB"/>
        </w:rPr>
        <w:t xml:space="preserve">Are you a </w:t>
      </w:r>
      <w:proofErr w:type="gramStart"/>
      <w:r w:rsidRPr="006B30D5">
        <w:rPr>
          <w:lang w:eastAsia="en-GB"/>
        </w:rPr>
        <w:t>dedicated</w:t>
      </w:r>
      <w:proofErr w:type="gramEnd"/>
      <w:r w:rsidRPr="006B30D5">
        <w:rPr>
          <w:lang w:eastAsia="en-GB"/>
        </w:rPr>
        <w:t xml:space="preserve"> researcher or analyst with approved access to the invaluable resources of the Connected Bradford database? If so, </w:t>
      </w:r>
      <w:proofErr w:type="gramStart"/>
      <w:r w:rsidRPr="006B30D5">
        <w:rPr>
          <w:lang w:eastAsia="en-GB"/>
        </w:rPr>
        <w:t>you've</w:t>
      </w:r>
      <w:proofErr w:type="gramEnd"/>
      <w:r w:rsidRPr="006B30D5">
        <w:rPr>
          <w:lang w:eastAsia="en-GB"/>
        </w:rPr>
        <w:t xml:space="preserve"> come to the right place. This user manual </w:t>
      </w:r>
      <w:proofErr w:type="gramStart"/>
      <w:r w:rsidRPr="006B30D5">
        <w:rPr>
          <w:lang w:eastAsia="en-GB"/>
        </w:rPr>
        <w:t>is designed</w:t>
      </w:r>
      <w:proofErr w:type="gramEnd"/>
      <w:r w:rsidRPr="006B30D5">
        <w:rPr>
          <w:lang w:eastAsia="en-GB"/>
        </w:rPr>
        <w:t xml:space="preserve"> to be your trusted companion on this data-driven journey.</w:t>
      </w:r>
    </w:p>
    <w:p w14:paraId="51185EA9" w14:textId="77777777" w:rsidR="006B30D5" w:rsidRPr="006B30D5" w:rsidRDefault="006B30D5" w:rsidP="006B30D5">
      <w:pPr>
        <w:pStyle w:val="Heading2"/>
        <w:rPr>
          <w:lang w:eastAsia="en-GB"/>
        </w:rPr>
      </w:pPr>
      <w:bookmarkStart w:id="2" w:name="_Toc147937504"/>
      <w:r w:rsidRPr="006B30D5">
        <w:rPr>
          <w:lang w:eastAsia="en-GB"/>
        </w:rPr>
        <w:t>What is Connected Bradford?</w:t>
      </w:r>
      <w:bookmarkEnd w:id="2"/>
    </w:p>
    <w:p w14:paraId="2EF44719" w14:textId="482EC76A" w:rsidR="006B30D5" w:rsidRPr="006B30D5" w:rsidRDefault="006B30D5" w:rsidP="006B30D5">
      <w:pPr>
        <w:rPr>
          <w:lang w:eastAsia="en-GB"/>
        </w:rPr>
      </w:pPr>
      <w:r w:rsidRPr="006B30D5">
        <w:rPr>
          <w:lang w:eastAsia="en-GB"/>
        </w:rPr>
        <w:t>Connected Bradford is a dynamic and comprehensive database hosted by Bradford Teaching Hospitals NHS Foundation Trust. This repository of knowledge resides within the Secure Data Environment (SDE), underpinned by the reliable infrastructure of Google Cloud.</w:t>
      </w:r>
    </w:p>
    <w:p w14:paraId="6C584B6B" w14:textId="77777777" w:rsidR="006B30D5" w:rsidRPr="006B30D5" w:rsidRDefault="006B30D5" w:rsidP="006B30D5">
      <w:pPr>
        <w:rPr>
          <w:lang w:eastAsia="en-GB"/>
        </w:rPr>
      </w:pPr>
      <w:r w:rsidRPr="006B30D5">
        <w:rPr>
          <w:lang w:eastAsia="en-GB"/>
        </w:rPr>
        <w:t>In our rapidly evolving world, the power of data has become indispensable. Researchers and analysts like you play a pivotal role in harnessing this data to drive meaningful change. The Connected Bradford database is your gateway to a wealth of information, insights, and opportunities to make a positive impact on healthcare and beyond.</w:t>
      </w:r>
    </w:p>
    <w:p w14:paraId="125230B3" w14:textId="77777777" w:rsidR="006B30D5" w:rsidRPr="006B30D5" w:rsidRDefault="006B30D5" w:rsidP="006B30D5">
      <w:pPr>
        <w:pStyle w:val="Heading2"/>
        <w:rPr>
          <w:lang w:eastAsia="en-GB"/>
        </w:rPr>
      </w:pPr>
      <w:bookmarkStart w:id="3" w:name="_Toc147937505"/>
      <w:r w:rsidRPr="006B30D5">
        <w:rPr>
          <w:lang w:eastAsia="en-GB"/>
        </w:rPr>
        <w:t>What You'll Find in this Manual</w:t>
      </w:r>
      <w:bookmarkEnd w:id="3"/>
    </w:p>
    <w:p w14:paraId="7622FAFF" w14:textId="388336B6" w:rsidR="006B30D5" w:rsidRPr="006B30D5" w:rsidRDefault="006B30D5" w:rsidP="006B30D5">
      <w:pPr>
        <w:rPr>
          <w:lang w:eastAsia="en-GB"/>
        </w:rPr>
      </w:pPr>
      <w:r w:rsidRPr="006B30D5">
        <w:rPr>
          <w:lang w:eastAsia="en-GB"/>
        </w:rPr>
        <w:t xml:space="preserve">This manual is your key to unlocking the potential of Connected Bradford. Here, </w:t>
      </w:r>
      <w:proofErr w:type="gramStart"/>
      <w:r w:rsidRPr="006B30D5">
        <w:rPr>
          <w:lang w:eastAsia="en-GB"/>
        </w:rPr>
        <w:t>you'll</w:t>
      </w:r>
      <w:proofErr w:type="gramEnd"/>
      <w:r w:rsidRPr="006B30D5">
        <w:rPr>
          <w:lang w:eastAsia="en-GB"/>
        </w:rPr>
        <w:t xml:space="preserve"> find detailed instructions, best practices, and tips for navigating and utili</w:t>
      </w:r>
      <w:r>
        <w:t>s</w:t>
      </w:r>
      <w:r w:rsidRPr="006B30D5">
        <w:rPr>
          <w:lang w:eastAsia="en-GB"/>
        </w:rPr>
        <w:t>ing the database effectively.</w:t>
      </w:r>
      <w:r w:rsidR="00ED0AAB">
        <w:t xml:space="preserve"> </w:t>
      </w:r>
    </w:p>
    <w:p w14:paraId="3703FCC7" w14:textId="77777777" w:rsidR="006B30D5" w:rsidRPr="006B30D5" w:rsidRDefault="006B30D5" w:rsidP="006B30D5">
      <w:pPr>
        <w:pStyle w:val="Heading2"/>
        <w:rPr>
          <w:lang w:eastAsia="en-GB"/>
        </w:rPr>
      </w:pPr>
      <w:bookmarkStart w:id="4" w:name="_Toc147937506"/>
      <w:r w:rsidRPr="006B30D5">
        <w:rPr>
          <w:lang w:eastAsia="en-GB"/>
        </w:rPr>
        <w:t>Key Features</w:t>
      </w:r>
      <w:bookmarkEnd w:id="4"/>
    </w:p>
    <w:p w14:paraId="2F0526C0" w14:textId="45A46E99" w:rsidR="006B30D5" w:rsidRPr="006B30D5" w:rsidRDefault="006B30D5" w:rsidP="006B30D5">
      <w:pPr>
        <w:rPr>
          <w:lang w:eastAsia="en-GB"/>
        </w:rPr>
      </w:pPr>
      <w:r w:rsidRPr="006B30D5">
        <w:rPr>
          <w:lang w:eastAsia="en-GB"/>
        </w:rPr>
        <w:t>User Access: Learn how to access and log in to the Connected Bradford database securely</w:t>
      </w:r>
      <w:r>
        <w:t xml:space="preserve"> via Google Cloud</w:t>
      </w:r>
      <w:r w:rsidRPr="006B30D5">
        <w:rPr>
          <w:lang w:eastAsia="en-GB"/>
        </w:rPr>
        <w:t>.</w:t>
      </w:r>
    </w:p>
    <w:p w14:paraId="73AC6006" w14:textId="2D48E9E0" w:rsidR="006B30D5" w:rsidRPr="006B30D5" w:rsidRDefault="006B30D5" w:rsidP="006B30D5">
      <w:pPr>
        <w:rPr>
          <w:lang w:eastAsia="en-GB"/>
        </w:rPr>
      </w:pPr>
      <w:r w:rsidRPr="006B30D5">
        <w:rPr>
          <w:lang w:eastAsia="en-GB"/>
        </w:rPr>
        <w:t xml:space="preserve">Data Exploration: Discover </w:t>
      </w:r>
      <w:r>
        <w:t xml:space="preserve">how to explore </w:t>
      </w:r>
      <w:r w:rsidRPr="006B30D5">
        <w:rPr>
          <w:lang w:eastAsia="en-GB"/>
        </w:rPr>
        <w:t>the wealth of data available</w:t>
      </w:r>
      <w:r>
        <w:t>.</w:t>
      </w:r>
    </w:p>
    <w:p w14:paraId="36ECC2F0" w14:textId="77777777" w:rsidR="006B30D5" w:rsidRDefault="006B30D5" w:rsidP="006B30D5">
      <w:pPr>
        <w:rPr>
          <w:lang w:eastAsia="en-GB"/>
        </w:rPr>
      </w:pPr>
      <w:r w:rsidRPr="006B30D5">
        <w:rPr>
          <w:lang w:eastAsia="en-GB"/>
        </w:rPr>
        <w:t>Analysis Techniques: Get insights into advanced analytical methods and tools for extracting valuable information.</w:t>
      </w:r>
    </w:p>
    <w:p w14:paraId="3AE1A8A7" w14:textId="63C5DB84" w:rsidR="00ED0AAB" w:rsidRPr="00ED0AAB" w:rsidRDefault="00ED0AAB" w:rsidP="00ED0AAB">
      <w:r>
        <w:t>GitHub: Get more information on the data or analytical techniques in t</w:t>
      </w:r>
      <w:r w:rsidRPr="00ED0AAB">
        <w:t xml:space="preserve">he Connected Bradford GitHub </w:t>
      </w:r>
      <w:r>
        <w:t xml:space="preserve">which is </w:t>
      </w:r>
      <w:r w:rsidRPr="00ED0AAB">
        <w:t xml:space="preserve">located here:  </w:t>
      </w:r>
      <w:hyperlink r:id="rId11" w:history="1">
        <w:r w:rsidRPr="00ED0AAB">
          <w:rPr>
            <w:rStyle w:val="Hyperlink"/>
          </w:rPr>
          <w:t>https://github.com/ConnectedBradford</w:t>
        </w:r>
      </w:hyperlink>
    </w:p>
    <w:p w14:paraId="60AC82B8" w14:textId="77777777" w:rsidR="006B30D5" w:rsidRPr="006B30D5" w:rsidRDefault="006B30D5" w:rsidP="006B30D5">
      <w:pPr>
        <w:pStyle w:val="Heading2"/>
        <w:rPr>
          <w:lang w:eastAsia="en-GB"/>
        </w:rPr>
      </w:pPr>
      <w:bookmarkStart w:id="5" w:name="_Toc147937507"/>
      <w:r w:rsidRPr="006B30D5">
        <w:rPr>
          <w:lang w:eastAsia="en-GB"/>
        </w:rPr>
        <w:t>Your Contribution Matters</w:t>
      </w:r>
      <w:bookmarkEnd w:id="5"/>
    </w:p>
    <w:p w14:paraId="551FAC14" w14:textId="77777777" w:rsidR="006B30D5" w:rsidRPr="006B30D5" w:rsidRDefault="006B30D5" w:rsidP="006B30D5">
      <w:pPr>
        <w:rPr>
          <w:lang w:eastAsia="en-GB"/>
        </w:rPr>
      </w:pPr>
      <w:r w:rsidRPr="006B30D5">
        <w:rPr>
          <w:lang w:eastAsia="en-GB"/>
        </w:rPr>
        <w:t xml:space="preserve">Connected Bradford is not just a database; </w:t>
      </w:r>
      <w:proofErr w:type="gramStart"/>
      <w:r w:rsidRPr="006B30D5">
        <w:rPr>
          <w:lang w:eastAsia="en-GB"/>
        </w:rPr>
        <w:t>it's</w:t>
      </w:r>
      <w:proofErr w:type="gramEnd"/>
      <w:r w:rsidRPr="006B30D5">
        <w:rPr>
          <w:lang w:eastAsia="en-GB"/>
        </w:rPr>
        <w:t xml:space="preserve"> a community of dedicated individuals striving to make a difference. Your work here has the potential to transform healthcare, improve patient outcomes, and contribute to our collective understanding of health-related challenges.</w:t>
      </w:r>
    </w:p>
    <w:p w14:paraId="551C6767" w14:textId="40967D7D" w:rsidR="006B30D5" w:rsidRPr="006B30D5" w:rsidRDefault="006B30D5" w:rsidP="006B30D5">
      <w:pPr>
        <w:rPr>
          <w:lang w:eastAsia="en-GB"/>
        </w:rPr>
      </w:pPr>
      <w:r w:rsidRPr="006B30D5">
        <w:rPr>
          <w:lang w:eastAsia="en-GB"/>
        </w:rPr>
        <w:t>Thank you for being part of this vital initiative. Your commitment to data-driven research is paving the way for a brighter future.</w:t>
      </w:r>
      <w:r w:rsidR="00304F6B">
        <w:t xml:space="preserve"> </w:t>
      </w:r>
      <w:proofErr w:type="gramStart"/>
      <w:r w:rsidRPr="006B30D5">
        <w:rPr>
          <w:lang w:eastAsia="en-GB"/>
        </w:rPr>
        <w:t>Let's</w:t>
      </w:r>
      <w:proofErr w:type="gramEnd"/>
      <w:r w:rsidRPr="006B30D5">
        <w:rPr>
          <w:lang w:eastAsia="en-GB"/>
        </w:rPr>
        <w:t xml:space="preserve"> embark on this journey together, armed with knowledge, expertise, and a shared vision of a healthier world.</w:t>
      </w:r>
    </w:p>
    <w:p w14:paraId="78DC9334" w14:textId="3B3836BD" w:rsidR="00ED138B" w:rsidRDefault="00304F6B" w:rsidP="00EC4BB7">
      <w:pPr>
        <w:pStyle w:val="Heading1"/>
      </w:pPr>
      <w:bookmarkStart w:id="6" w:name="_Toc147937508"/>
      <w:r>
        <w:lastRenderedPageBreak/>
        <w:t>A</w:t>
      </w:r>
      <w:r w:rsidR="00F310C5">
        <w:t xml:space="preserve">ccessing the </w:t>
      </w:r>
      <w:r w:rsidR="00C620F3" w:rsidRPr="00C620F3">
        <w:t>Connected Bradford Database:</w:t>
      </w:r>
      <w:bookmarkEnd w:id="6"/>
    </w:p>
    <w:p w14:paraId="351168CF" w14:textId="77777777" w:rsidR="00C620F3" w:rsidRPr="00C620F3" w:rsidRDefault="00C620F3" w:rsidP="00C620F3">
      <w:pPr>
        <w:pStyle w:val="Heading2"/>
      </w:pPr>
      <w:bookmarkStart w:id="7" w:name="_Toc147937509"/>
      <w:r w:rsidRPr="00C620F3">
        <w:t>Request Access:</w:t>
      </w:r>
      <w:bookmarkEnd w:id="7"/>
    </w:p>
    <w:p w14:paraId="77EE93DA" w14:textId="2EC48AF2" w:rsidR="00C620F3" w:rsidRPr="00C620F3" w:rsidRDefault="00C620F3" w:rsidP="00C620F3">
      <w:r>
        <w:t>T</w:t>
      </w:r>
      <w:r w:rsidRPr="00C620F3">
        <w:t>he Connected Bradford team</w:t>
      </w:r>
      <w:r>
        <w:t xml:space="preserve"> will</w:t>
      </w:r>
      <w:r w:rsidRPr="00C620F3">
        <w:t xml:space="preserve"> request access</w:t>
      </w:r>
      <w:r>
        <w:t xml:space="preserve"> if you have an approved </w:t>
      </w:r>
      <w:r w:rsidRPr="00C620F3">
        <w:t xml:space="preserve">Expression of Interest (EOI </w:t>
      </w:r>
      <w:r>
        <w:t>and data sharing agreement</w:t>
      </w:r>
      <w:r w:rsidRPr="00C620F3">
        <w:t>.</w:t>
      </w:r>
    </w:p>
    <w:p w14:paraId="16AB1D6A" w14:textId="56DD71EF" w:rsidR="00C620F3" w:rsidRDefault="00C620F3" w:rsidP="00C620F3">
      <w:r w:rsidRPr="00C620F3">
        <w:t xml:space="preserve">You will receive an email from </w:t>
      </w:r>
      <w:hyperlink r:id="rId12" w:tgtFrame="_new" w:history="1">
        <w:r w:rsidRPr="00C620F3">
          <w:rPr>
            <w:rStyle w:val="Hyperlink"/>
          </w:rPr>
          <w:t>jira@yhcrservice.atlassian.net</w:t>
        </w:r>
      </w:hyperlink>
      <w:r w:rsidRPr="00C620F3">
        <w:t xml:space="preserve"> confirming that access is being established</w:t>
      </w:r>
      <w:r>
        <w:t xml:space="preserve"> and instructions on how to activate your Google YHCR account</w:t>
      </w:r>
      <w:r w:rsidRPr="00C620F3">
        <w:t>.</w:t>
      </w:r>
    </w:p>
    <w:p w14:paraId="4961592E" w14:textId="32D47CEA" w:rsidR="00C620F3" w:rsidRPr="00C620F3" w:rsidRDefault="00C620F3" w:rsidP="00C620F3">
      <w:r>
        <w:t xml:space="preserve">Note that the </w:t>
      </w:r>
      <w:proofErr w:type="spellStart"/>
      <w:r>
        <w:t>activiation</w:t>
      </w:r>
      <w:proofErr w:type="spellEnd"/>
      <w:r>
        <w:t xml:space="preserve"> link expires after 48 hours. If the link has expired, </w:t>
      </w:r>
      <w:r w:rsidR="00A25F3D">
        <w:t xml:space="preserve">you will need to </w:t>
      </w:r>
      <w:r>
        <w:t xml:space="preserve">email </w:t>
      </w:r>
      <w:r w:rsidRPr="00C620F3">
        <w:t xml:space="preserve">the Connected Bradford team at </w:t>
      </w:r>
      <w:hyperlink r:id="rId13" w:history="1">
        <w:r w:rsidR="00A25F3D" w:rsidRPr="00313309">
          <w:rPr>
            <w:rStyle w:val="Hyperlink"/>
          </w:rPr>
          <w:t>cBradford@bthft.nhs.uk</w:t>
        </w:r>
      </w:hyperlink>
      <w:r w:rsidR="00A25F3D">
        <w:t xml:space="preserve"> and request for it to be reset.</w:t>
      </w:r>
    </w:p>
    <w:p w14:paraId="3D9431DE" w14:textId="77777777" w:rsidR="00C620F3" w:rsidRPr="00C620F3" w:rsidRDefault="00C620F3" w:rsidP="00C620F3">
      <w:pPr>
        <w:pStyle w:val="Heading2"/>
      </w:pPr>
      <w:bookmarkStart w:id="8" w:name="_Toc147937510"/>
      <w:r w:rsidRPr="00C620F3">
        <w:t>Set Up Your Google YHCR Account:</w:t>
      </w:r>
      <w:bookmarkEnd w:id="8"/>
    </w:p>
    <w:p w14:paraId="7949DAA0" w14:textId="77777777" w:rsidR="00C620F3" w:rsidRPr="00C620F3" w:rsidRDefault="00C620F3" w:rsidP="00C620F3">
      <w:r w:rsidRPr="00C620F3">
        <w:t>Open a web browser and visit the Google Cloud Console.</w:t>
      </w:r>
    </w:p>
    <w:p w14:paraId="2155292F" w14:textId="633D4257" w:rsidR="00C620F3" w:rsidRDefault="00C620F3" w:rsidP="00C620F3">
      <w:r w:rsidRPr="00C620F3">
        <w:t xml:space="preserve">Sign in with your Google </w:t>
      </w:r>
      <w:r>
        <w:t xml:space="preserve">YHCR </w:t>
      </w:r>
      <w:r w:rsidRPr="00C620F3">
        <w:t>account associated with Google Cloud.</w:t>
      </w:r>
    </w:p>
    <w:p w14:paraId="5B19A9B1" w14:textId="77777777" w:rsidR="00C620F3" w:rsidRPr="00C620F3" w:rsidRDefault="00C620F3" w:rsidP="00C620F3">
      <w:pPr>
        <w:pStyle w:val="Heading2"/>
      </w:pPr>
      <w:bookmarkStart w:id="9" w:name="_Toc147937511"/>
      <w:r w:rsidRPr="00C620F3">
        <w:t>Enable Two-Factor Authentication:</w:t>
      </w:r>
      <w:bookmarkEnd w:id="9"/>
    </w:p>
    <w:p w14:paraId="028FDF4B" w14:textId="77777777" w:rsidR="00C620F3" w:rsidRPr="00C620F3" w:rsidRDefault="00C620F3" w:rsidP="00C620F3">
      <w:r w:rsidRPr="00C620F3">
        <w:t>Ensure you have activated your Google YHCR account.</w:t>
      </w:r>
    </w:p>
    <w:p w14:paraId="6475FA9D" w14:textId="7E795B32" w:rsidR="00C620F3" w:rsidRPr="00C620F3" w:rsidRDefault="00C620F3" w:rsidP="00C620F3">
      <w:r w:rsidRPr="00C620F3">
        <w:t>Enable two-factor authentication for added security.</w:t>
      </w:r>
      <w:r>
        <w:t xml:space="preserve"> </w:t>
      </w:r>
      <w:r w:rsidRPr="00C620F3">
        <w:t>Google will ask you to set-up two-factor authentication via text message of the Google Authenticator app</w:t>
      </w:r>
      <w:r>
        <w:t>.</w:t>
      </w:r>
    </w:p>
    <w:p w14:paraId="1D1C45FC" w14:textId="77777777" w:rsidR="00C620F3" w:rsidRPr="00C620F3" w:rsidRDefault="00C620F3" w:rsidP="00C620F3">
      <w:pPr>
        <w:pStyle w:val="Heading2"/>
      </w:pPr>
      <w:bookmarkStart w:id="10" w:name="_Toc147937512"/>
      <w:r w:rsidRPr="00C620F3">
        <w:t>Accessing Datasets:</w:t>
      </w:r>
      <w:bookmarkEnd w:id="10"/>
    </w:p>
    <w:p w14:paraId="60B5A312" w14:textId="203036DE" w:rsidR="00C620F3" w:rsidRPr="00C620F3" w:rsidRDefault="00C620F3" w:rsidP="00C620F3">
      <w:r w:rsidRPr="00C620F3">
        <w:t xml:space="preserve">Once your access </w:t>
      </w:r>
      <w:proofErr w:type="gramStart"/>
      <w:r w:rsidRPr="00C620F3">
        <w:t>is approved</w:t>
      </w:r>
      <w:proofErr w:type="gramEnd"/>
      <w:r w:rsidRPr="00C620F3">
        <w:t xml:space="preserve"> and two-factor authentication is enabled, you can access the permitted datasets as agreed in your EOI.</w:t>
      </w:r>
      <w:r>
        <w:t xml:space="preserve"> Further information is in Section 3 of this document.</w:t>
      </w:r>
    </w:p>
    <w:p w14:paraId="4797A3C9" w14:textId="77777777" w:rsidR="00C620F3" w:rsidRPr="00C620F3" w:rsidRDefault="00C620F3" w:rsidP="00C620F3">
      <w:pPr>
        <w:pStyle w:val="z-TopofForm"/>
      </w:pPr>
      <w:r w:rsidRPr="00C620F3">
        <w:t>Top of Form</w:t>
      </w:r>
    </w:p>
    <w:p w14:paraId="3C6AA840" w14:textId="77777777" w:rsidR="00F310C5" w:rsidRPr="00F310C5" w:rsidRDefault="00F310C5" w:rsidP="00404CAB">
      <w:pPr>
        <w:pStyle w:val="Heading2"/>
      </w:pPr>
      <w:bookmarkStart w:id="11" w:name="_Toc147937513"/>
      <w:r w:rsidRPr="00F310C5">
        <w:t>Navigating the Google Cloud Console Dashboard</w:t>
      </w:r>
      <w:bookmarkEnd w:id="11"/>
    </w:p>
    <w:p w14:paraId="277039C3" w14:textId="4DC93BB8" w:rsidR="00F310C5" w:rsidRDefault="00D405F6" w:rsidP="00F310C5">
      <w:r>
        <w:t>This section p</w:t>
      </w:r>
      <w:r w:rsidR="00F310C5" w:rsidRPr="00F310C5">
        <w:t>rovide</w:t>
      </w:r>
      <w:r>
        <w:t>s</w:t>
      </w:r>
      <w:r w:rsidR="00F310C5" w:rsidRPr="00F310C5">
        <w:t xml:space="preserve"> an overview of the Google Cloud Console dashboard, highlighting key components such as navigation menu, project selection, and notifications</w:t>
      </w:r>
      <w:r>
        <w:t>.</w:t>
      </w:r>
    </w:p>
    <w:p w14:paraId="36118281" w14:textId="77777777" w:rsidR="006E742F" w:rsidRPr="00390C51" w:rsidRDefault="006E742F" w:rsidP="00F310C5"/>
    <w:p w14:paraId="4ABC4C4D" w14:textId="652BBCB9" w:rsidR="004202C3" w:rsidRDefault="00F310C5" w:rsidP="004202C3">
      <w:pPr>
        <w:pStyle w:val="Heading1"/>
      </w:pPr>
      <w:bookmarkStart w:id="12" w:name="_Toc147937514"/>
      <w:r>
        <w:lastRenderedPageBreak/>
        <w:t xml:space="preserve">Accessing </w:t>
      </w:r>
      <w:proofErr w:type="spellStart"/>
      <w:r>
        <w:t>BigQuery</w:t>
      </w:r>
      <w:bookmarkEnd w:id="12"/>
      <w:proofErr w:type="spellEnd"/>
    </w:p>
    <w:p w14:paraId="3C25EB6D" w14:textId="0597B031" w:rsidR="005D4B67" w:rsidRPr="005D4B67" w:rsidRDefault="005D4B67" w:rsidP="005D4B67">
      <w:r>
        <w:t xml:space="preserve">Ok, </w:t>
      </w:r>
      <w:proofErr w:type="gramStart"/>
      <w:r>
        <w:t>you've</w:t>
      </w:r>
      <w:proofErr w:type="gramEnd"/>
      <w:r>
        <w:t xml:space="preserve"> got your account activated, now let's go to </w:t>
      </w:r>
      <w:proofErr w:type="spellStart"/>
      <w:r>
        <w:t>BigQuery</w:t>
      </w:r>
      <w:proofErr w:type="spellEnd"/>
      <w:r>
        <w:t xml:space="preserve">. </w:t>
      </w:r>
      <w:proofErr w:type="spellStart"/>
      <w:r w:rsidRPr="005D4B67">
        <w:t>BigQuery</w:t>
      </w:r>
      <w:proofErr w:type="spellEnd"/>
      <w:r w:rsidRPr="005D4B67">
        <w:t xml:space="preserve"> is a powerful and versatile data warehouse and analytics platform offered by Google Cloud. It is designed to </w:t>
      </w:r>
      <w:proofErr w:type="gramStart"/>
      <w:r w:rsidRPr="005D4B67">
        <w:t>handle</w:t>
      </w:r>
      <w:proofErr w:type="gramEnd"/>
      <w:r w:rsidRPr="005D4B67">
        <w:t xml:space="preserve"> large datasets </w:t>
      </w:r>
      <w:r>
        <w:t xml:space="preserve">such as the Connected Bradford database </w:t>
      </w:r>
      <w:r w:rsidRPr="005D4B67">
        <w:t xml:space="preserve">and perform fast, SQL-like queries on them. </w:t>
      </w:r>
    </w:p>
    <w:p w14:paraId="4063C4BC" w14:textId="1D4751B1" w:rsidR="005D4B67" w:rsidRPr="005D4B67" w:rsidRDefault="005D4B67" w:rsidP="005D4B67"/>
    <w:p w14:paraId="7449D90C" w14:textId="366AA46D" w:rsidR="005D4B67" w:rsidRPr="005D4B67" w:rsidRDefault="005D4B67" w:rsidP="005D4B67">
      <w:pPr>
        <w:pStyle w:val="Heading2"/>
      </w:pPr>
      <w:bookmarkStart w:id="13" w:name="_Toc147937515"/>
      <w:r w:rsidRPr="005D4B67">
        <w:t xml:space="preserve">The </w:t>
      </w:r>
      <w:proofErr w:type="spellStart"/>
      <w:r w:rsidRPr="005D4B67">
        <w:t>BigQuery</w:t>
      </w:r>
      <w:proofErr w:type="spellEnd"/>
      <w:r w:rsidRPr="005D4B67">
        <w:t xml:space="preserve"> Dashboard</w:t>
      </w:r>
      <w:bookmarkEnd w:id="13"/>
    </w:p>
    <w:p w14:paraId="4774DE7C" w14:textId="65FE1F31" w:rsidR="00F310C5" w:rsidRDefault="005D4B67" w:rsidP="00F310C5">
      <w:r>
        <w:t>So, f</w:t>
      </w:r>
      <w:r w:rsidR="00F310C5" w:rsidRPr="00F310C5">
        <w:t>rom the Google Cloud Console dashboard, click on "</w:t>
      </w:r>
      <w:proofErr w:type="spellStart"/>
      <w:r w:rsidR="00F310C5" w:rsidRPr="00F310C5">
        <w:t>BigQuery</w:t>
      </w:r>
      <w:proofErr w:type="spellEnd"/>
      <w:r w:rsidR="00F310C5" w:rsidRPr="00F310C5">
        <w:t>" in the navigation menu</w:t>
      </w:r>
      <w:r w:rsidR="00E60CEC">
        <w:t xml:space="preserve"> or enter "</w:t>
      </w:r>
      <w:proofErr w:type="spellStart"/>
      <w:r w:rsidR="00E60CEC">
        <w:t>BigQuery</w:t>
      </w:r>
      <w:proofErr w:type="spellEnd"/>
      <w:r w:rsidR="00E60CEC">
        <w:t>" in the Search bar</w:t>
      </w:r>
      <w:r w:rsidR="00F310C5" w:rsidRPr="00F310C5">
        <w:t>.</w:t>
      </w:r>
    </w:p>
    <w:p w14:paraId="2F4E9CCD" w14:textId="77777777" w:rsidR="00E60CEC" w:rsidRDefault="00E60CEC" w:rsidP="00F310C5"/>
    <w:p w14:paraId="75AD32C3" w14:textId="3E5A0121" w:rsidR="007B5518" w:rsidRPr="00F310C5" w:rsidRDefault="007B5518" w:rsidP="00F310C5">
      <w:r>
        <w:rPr>
          <w:noProof/>
        </w:rPr>
        <w:drawing>
          <wp:inline distT="0" distB="0" distL="0" distR="0" wp14:anchorId="66E75303" wp14:editId="6318CE34">
            <wp:extent cx="5210175" cy="3629025"/>
            <wp:effectExtent l="0" t="0" r="9525" b="9525"/>
            <wp:docPr id="1594530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3629025"/>
                    </a:xfrm>
                    <a:prstGeom prst="rect">
                      <a:avLst/>
                    </a:prstGeom>
                    <a:noFill/>
                    <a:ln>
                      <a:noFill/>
                    </a:ln>
                  </pic:spPr>
                </pic:pic>
              </a:graphicData>
            </a:graphic>
          </wp:inline>
        </w:drawing>
      </w:r>
    </w:p>
    <w:p w14:paraId="033E1795" w14:textId="77777777" w:rsidR="00E60CEC" w:rsidRDefault="00E60CEC" w:rsidP="0000788E"/>
    <w:p w14:paraId="566D7156" w14:textId="77777777" w:rsidR="008F3A2F" w:rsidRDefault="008F3A2F" w:rsidP="008F3A2F">
      <w:r w:rsidRPr="008F3A2F">
        <w:t xml:space="preserve">Alternatively click here to go straight to </w:t>
      </w:r>
      <w:proofErr w:type="spellStart"/>
      <w:r w:rsidRPr="008F3A2F">
        <w:t>BigQuery</w:t>
      </w:r>
      <w:proofErr w:type="spellEnd"/>
      <w:r w:rsidRPr="008F3A2F">
        <w:t xml:space="preserve">: </w:t>
      </w:r>
    </w:p>
    <w:p w14:paraId="37A80EB4" w14:textId="4924C450" w:rsidR="00E60CEC" w:rsidRPr="008F3A2F" w:rsidRDefault="008F3A2F" w:rsidP="008F3A2F">
      <w:hyperlink r:id="rId15" w:history="1">
        <w:r w:rsidRPr="00E651B6">
          <w:rPr>
            <w:rStyle w:val="Hyperlink"/>
          </w:rPr>
          <w:t>https://console.cloud.google.com/bigquery?authuser=2&amp;project=yhcr-prd-phm-bia-core&amp;ws=!1m0</w:t>
        </w:r>
      </w:hyperlink>
    </w:p>
    <w:p w14:paraId="1ABB422D" w14:textId="77777777" w:rsidR="008F3A2F" w:rsidRDefault="008F3A2F" w:rsidP="0000788E"/>
    <w:p w14:paraId="1A9AE6CD" w14:textId="77777777" w:rsidR="00E60CEC" w:rsidRDefault="00E60CEC" w:rsidP="0000788E"/>
    <w:p w14:paraId="4961C19E" w14:textId="77777777" w:rsidR="00E60CEC" w:rsidRDefault="00E60CEC" w:rsidP="0000788E"/>
    <w:p w14:paraId="29BF9F8F" w14:textId="77777777" w:rsidR="00E60CEC" w:rsidRDefault="00E60CEC" w:rsidP="0000788E"/>
    <w:p w14:paraId="6E3376B9" w14:textId="77777777" w:rsidR="00E60CEC" w:rsidRDefault="00E60CEC" w:rsidP="0000788E"/>
    <w:p w14:paraId="1333E546" w14:textId="77777777" w:rsidR="00E60CEC" w:rsidRDefault="00E60CEC" w:rsidP="0000788E"/>
    <w:p w14:paraId="237A6839" w14:textId="77777777" w:rsidR="00E60CEC" w:rsidRDefault="00E60CEC" w:rsidP="0000788E"/>
    <w:p w14:paraId="2DD4398B" w14:textId="036BB1D7" w:rsidR="0000788E" w:rsidRDefault="00E60CEC" w:rsidP="0000788E">
      <w:r>
        <w:t xml:space="preserve">You will see that there is a </w:t>
      </w:r>
      <w:r w:rsidR="00C447FC">
        <w:t xml:space="preserve">Project ID displayed as - </w:t>
      </w:r>
      <w:proofErr w:type="spellStart"/>
      <w:r w:rsidR="00C447FC">
        <w:t>yhcr</w:t>
      </w:r>
      <w:proofErr w:type="spellEnd"/>
      <w:r w:rsidR="00C447FC">
        <w:t>-</w:t>
      </w:r>
      <w:proofErr w:type="spellStart"/>
      <w:r w:rsidR="00C447FC">
        <w:t>prd</w:t>
      </w:r>
      <w:proofErr w:type="spellEnd"/>
      <w:r w:rsidR="00C447FC">
        <w:t>-</w:t>
      </w:r>
      <w:proofErr w:type="spellStart"/>
      <w:r w:rsidR="00C447FC">
        <w:t>phm</w:t>
      </w:r>
      <w:proofErr w:type="spellEnd"/>
      <w:r w:rsidR="00C447FC">
        <w:t>-</w:t>
      </w:r>
      <w:proofErr w:type="spellStart"/>
      <w:r w:rsidR="00C447FC">
        <w:t>bia</w:t>
      </w:r>
      <w:proofErr w:type="spellEnd"/>
      <w:r w:rsidR="00C447FC">
        <w:t>-core</w:t>
      </w:r>
      <w:r>
        <w:t>. This references the Connected Bradford database which means that you are in the right place.</w:t>
      </w:r>
    </w:p>
    <w:p w14:paraId="5570087F" w14:textId="6F2508D5" w:rsidR="007B5518" w:rsidRDefault="007B5518" w:rsidP="0000788E">
      <w:r>
        <w:rPr>
          <w:noProof/>
        </w:rPr>
        <w:drawing>
          <wp:inline distT="0" distB="0" distL="0" distR="0" wp14:anchorId="4B9AD040" wp14:editId="585FD2C1">
            <wp:extent cx="5210175" cy="3619500"/>
            <wp:effectExtent l="0" t="0" r="9525" b="0"/>
            <wp:docPr id="358291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3619500"/>
                    </a:xfrm>
                    <a:prstGeom prst="rect">
                      <a:avLst/>
                    </a:prstGeom>
                    <a:noFill/>
                    <a:ln>
                      <a:noFill/>
                    </a:ln>
                  </pic:spPr>
                </pic:pic>
              </a:graphicData>
            </a:graphic>
          </wp:inline>
        </w:drawing>
      </w:r>
    </w:p>
    <w:p w14:paraId="7B27E8CB" w14:textId="77777777" w:rsidR="00C447FC" w:rsidRDefault="00C447FC" w:rsidP="0000788E"/>
    <w:p w14:paraId="51E3AE91" w14:textId="5E44AA76" w:rsidR="00C447FC" w:rsidRPr="0000788E" w:rsidRDefault="00E60CEC" w:rsidP="0000788E">
      <w:r>
        <w:t xml:space="preserve">To run a query, navigate to the "Compose a New Query". More information on this </w:t>
      </w:r>
      <w:r w:rsidR="00F102CC">
        <w:t>later.</w:t>
      </w:r>
    </w:p>
    <w:p w14:paraId="41B053C0" w14:textId="119A0E87" w:rsidR="0000788E" w:rsidRPr="0000788E" w:rsidRDefault="0000788E" w:rsidP="0000788E"/>
    <w:p w14:paraId="2489C6D1" w14:textId="77777777" w:rsidR="0000788E" w:rsidRDefault="0000788E" w:rsidP="003C50CC"/>
    <w:p w14:paraId="5646E37E" w14:textId="77777777" w:rsidR="00791021" w:rsidRDefault="00791021" w:rsidP="003C50CC"/>
    <w:p w14:paraId="1FC5B381" w14:textId="77777777" w:rsidR="00791021" w:rsidRDefault="00791021" w:rsidP="003C50CC"/>
    <w:p w14:paraId="5AB59125" w14:textId="77777777" w:rsidR="00791021" w:rsidRDefault="00791021" w:rsidP="003C50CC"/>
    <w:p w14:paraId="6F4C1699" w14:textId="77777777" w:rsidR="00791021" w:rsidRDefault="00791021" w:rsidP="003C50CC"/>
    <w:p w14:paraId="6F9CB828" w14:textId="77777777" w:rsidR="00791021" w:rsidRDefault="00791021" w:rsidP="003C50CC"/>
    <w:p w14:paraId="263C5C22" w14:textId="77777777" w:rsidR="00791021" w:rsidRDefault="00791021" w:rsidP="003C50CC"/>
    <w:p w14:paraId="3D1BE214" w14:textId="77777777" w:rsidR="00791021" w:rsidRDefault="00791021" w:rsidP="003C50CC"/>
    <w:p w14:paraId="5A8B06DA" w14:textId="77777777" w:rsidR="00791021" w:rsidRDefault="00791021" w:rsidP="003C50CC"/>
    <w:p w14:paraId="27E5CBD5" w14:textId="77777777" w:rsidR="00791021" w:rsidRDefault="00791021" w:rsidP="003C50CC"/>
    <w:p w14:paraId="4627F0D9" w14:textId="65960410" w:rsidR="00791021" w:rsidRPr="00791021" w:rsidRDefault="00791021" w:rsidP="00A25F3D">
      <w:pPr>
        <w:pStyle w:val="Heading1"/>
      </w:pPr>
      <w:bookmarkStart w:id="14" w:name="_Toc147937516"/>
      <w:r w:rsidRPr="00791021">
        <w:lastRenderedPageBreak/>
        <w:t>Understanding Workspaces</w:t>
      </w:r>
      <w:bookmarkEnd w:id="14"/>
      <w:r w:rsidRPr="00791021">
        <w:t xml:space="preserve"> </w:t>
      </w:r>
    </w:p>
    <w:p w14:paraId="2D5B9E64" w14:textId="5693BC60" w:rsidR="00E60CEC" w:rsidRPr="00E60CEC" w:rsidRDefault="00791021" w:rsidP="00E60CEC">
      <w:r>
        <w:t>The Connected Bradford team setup two workspaces</w:t>
      </w:r>
      <w:r w:rsidR="009702DE">
        <w:t xml:space="preserve"> in Google </w:t>
      </w:r>
      <w:proofErr w:type="spellStart"/>
      <w:r w:rsidR="009702DE">
        <w:t>CLoud</w:t>
      </w:r>
      <w:proofErr w:type="spellEnd"/>
      <w:r>
        <w:t xml:space="preserve"> for you</w:t>
      </w:r>
      <w:r w:rsidR="00F102CC">
        <w:t xml:space="preserve"> which you can see in the Explorer panel</w:t>
      </w:r>
      <w:r>
        <w:t>. These are:</w:t>
      </w:r>
    </w:p>
    <w:p w14:paraId="7FDF4B36" w14:textId="77777777" w:rsidR="00791021" w:rsidRPr="00791021" w:rsidRDefault="00791021" w:rsidP="00A25F3D">
      <w:pPr>
        <w:pStyle w:val="Heading2"/>
      </w:pPr>
      <w:bookmarkStart w:id="15" w:name="_Toc147937517"/>
      <w:r w:rsidRPr="00791021">
        <w:t>Project Collaboration Area (CB</w:t>
      </w:r>
      <w:proofErr w:type="gramStart"/>
      <w:r w:rsidRPr="00791021">
        <w:t>_(</w:t>
      </w:r>
      <w:proofErr w:type="gramEnd"/>
      <w:r w:rsidRPr="00791021">
        <w:t>unique 4 digit number)):</w:t>
      </w:r>
      <w:bookmarkEnd w:id="15"/>
    </w:p>
    <w:p w14:paraId="345551E0" w14:textId="77777777" w:rsidR="00791021" w:rsidRPr="00791021" w:rsidRDefault="00791021" w:rsidP="00791021">
      <w:r w:rsidRPr="00791021">
        <w:t xml:space="preserve">This area </w:t>
      </w:r>
      <w:proofErr w:type="gramStart"/>
      <w:r w:rsidRPr="00791021">
        <w:t>is specifically designated</w:t>
      </w:r>
      <w:proofErr w:type="gramEnd"/>
      <w:r w:rsidRPr="00791021">
        <w:t xml:space="preserve"> for your project and is identified by a unique 4-digit number (e.g., CB_1234).</w:t>
      </w:r>
    </w:p>
    <w:p w14:paraId="4832D092" w14:textId="77777777" w:rsidR="00791021" w:rsidRPr="00791021" w:rsidRDefault="00791021" w:rsidP="00791021">
      <w:proofErr w:type="gramStart"/>
      <w:r w:rsidRPr="00791021">
        <w:t>It's</w:t>
      </w:r>
      <w:proofErr w:type="gramEnd"/>
      <w:r w:rsidRPr="00791021">
        <w:t xml:space="preserve"> essential when collaborating with other researchers and analysts on the same project.</w:t>
      </w:r>
    </w:p>
    <w:p w14:paraId="607854D8" w14:textId="77777777" w:rsidR="00791021" w:rsidRPr="00791021" w:rsidRDefault="00791021" w:rsidP="00A25F3D">
      <w:pPr>
        <w:pStyle w:val="Heading3"/>
      </w:pPr>
      <w:r w:rsidRPr="00791021">
        <w:t>How to Use It:</w:t>
      </w:r>
    </w:p>
    <w:p w14:paraId="035BBA37" w14:textId="77777777" w:rsidR="00791021" w:rsidRPr="00791021" w:rsidRDefault="00791021" w:rsidP="00791021">
      <w:r w:rsidRPr="00791021">
        <w:t>When working on a shared project, upload your project-related files and documents here.</w:t>
      </w:r>
    </w:p>
    <w:p w14:paraId="710377FD" w14:textId="5F0E0D7F" w:rsidR="00791021" w:rsidRPr="00791021" w:rsidRDefault="00791021" w:rsidP="00791021">
      <w:r w:rsidRPr="00791021">
        <w:t>Organi</w:t>
      </w:r>
      <w:r>
        <w:t>s</w:t>
      </w:r>
      <w:r w:rsidRPr="00791021">
        <w:t xml:space="preserve">e files by creating folders for </w:t>
      </w:r>
      <w:proofErr w:type="gramStart"/>
      <w:r w:rsidRPr="00791021">
        <w:t>different aspects</w:t>
      </w:r>
      <w:proofErr w:type="gramEnd"/>
      <w:r w:rsidRPr="00791021">
        <w:t xml:space="preserve"> of your project.</w:t>
      </w:r>
    </w:p>
    <w:p w14:paraId="2D1F24F7" w14:textId="77777777" w:rsidR="00791021" w:rsidRPr="00791021" w:rsidRDefault="00791021" w:rsidP="00791021">
      <w:r w:rsidRPr="00791021">
        <w:t xml:space="preserve">Ensure that your files </w:t>
      </w:r>
      <w:proofErr w:type="gramStart"/>
      <w:r w:rsidRPr="00791021">
        <w:t>are appropriately named</w:t>
      </w:r>
      <w:proofErr w:type="gramEnd"/>
      <w:r w:rsidRPr="00791021">
        <w:t xml:space="preserve"> for easy identification.</w:t>
      </w:r>
    </w:p>
    <w:p w14:paraId="1ED9DB8B" w14:textId="77777777" w:rsidR="00791021" w:rsidRPr="00791021" w:rsidRDefault="00791021" w:rsidP="00791021">
      <w:r w:rsidRPr="00791021">
        <w:t>Share access with your project team by providing them with the folder's link or access permissions.</w:t>
      </w:r>
    </w:p>
    <w:p w14:paraId="1BD9AA22" w14:textId="77777777" w:rsidR="008F3A2F" w:rsidRPr="008F3A2F" w:rsidRDefault="008F3A2F" w:rsidP="008F3A2F">
      <w:pPr>
        <w:pStyle w:val="Heading2"/>
      </w:pPr>
      <w:bookmarkStart w:id="16" w:name="_Toc147937518"/>
      <w:r w:rsidRPr="008F3A2F">
        <w:t>Your Personal Workspace ("CB_MYSPACE</w:t>
      </w:r>
      <w:proofErr w:type="gramStart"/>
      <w:r w:rsidRPr="008F3A2F">
        <w:t>_(</w:t>
      </w:r>
      <w:proofErr w:type="gramEnd"/>
      <w:r w:rsidRPr="008F3A2F">
        <w:t>Your initials)"):</w:t>
      </w:r>
    </w:p>
    <w:p w14:paraId="08608DE8" w14:textId="77777777" w:rsidR="008F3A2F" w:rsidRPr="008F3A2F" w:rsidRDefault="008F3A2F" w:rsidP="008F3A2F">
      <w:r w:rsidRPr="008F3A2F">
        <w:t xml:space="preserve">This personal space </w:t>
      </w:r>
      <w:proofErr w:type="gramStart"/>
      <w:r w:rsidRPr="008F3A2F">
        <w:t>is dedicated</w:t>
      </w:r>
      <w:proofErr w:type="gramEnd"/>
      <w:r w:rsidRPr="008F3A2F">
        <w:t xml:space="preserve"> to you and is identified by your initials (e.g., CB_MYSPACE_JD).</w:t>
      </w:r>
    </w:p>
    <w:p w14:paraId="7B30AF8E" w14:textId="77777777" w:rsidR="008F3A2F" w:rsidRPr="008F3A2F" w:rsidRDefault="008F3A2F" w:rsidP="008F3A2F">
      <w:r w:rsidRPr="008F3A2F">
        <w:t>You can use it to store and manage scripts and files related to your individual work.</w:t>
      </w:r>
    </w:p>
    <w:p w14:paraId="15CBD638" w14:textId="77777777" w:rsidR="008F3A2F" w:rsidRPr="008F3A2F" w:rsidRDefault="008F3A2F" w:rsidP="008F3A2F">
      <w:pPr>
        <w:pStyle w:val="Heading3"/>
      </w:pPr>
      <w:r w:rsidRPr="008F3A2F">
        <w:t>How to Use It:</w:t>
      </w:r>
    </w:p>
    <w:p w14:paraId="47E5F118" w14:textId="77777777" w:rsidR="008F3A2F" w:rsidRPr="008F3A2F" w:rsidRDefault="008F3A2F" w:rsidP="008F3A2F">
      <w:r w:rsidRPr="008F3A2F">
        <w:t>Keep your personal workspace organised by creating folders for different projects or tasks in case you are working on more than one project.</w:t>
      </w:r>
    </w:p>
    <w:p w14:paraId="5B5EFBE3" w14:textId="77777777" w:rsidR="008F3A2F" w:rsidRPr="008F3A2F" w:rsidRDefault="008F3A2F" w:rsidP="008F3A2F">
      <w:r w:rsidRPr="008F3A2F">
        <w:t xml:space="preserve">You can use this space for your own scripts, drafts, or any other documents </w:t>
      </w:r>
      <w:proofErr w:type="gramStart"/>
      <w:r w:rsidRPr="008F3A2F">
        <w:t>you're</w:t>
      </w:r>
      <w:proofErr w:type="gramEnd"/>
      <w:r w:rsidRPr="008F3A2F">
        <w:t xml:space="preserve"> working on.</w:t>
      </w:r>
    </w:p>
    <w:p w14:paraId="65F208F5" w14:textId="77777777" w:rsidR="008F3A2F" w:rsidRPr="008F3A2F" w:rsidRDefault="008F3A2F" w:rsidP="008F3A2F">
      <w:proofErr w:type="gramStart"/>
      <w:r w:rsidRPr="008F3A2F">
        <w:t>It's</w:t>
      </w:r>
      <w:proofErr w:type="gramEnd"/>
      <w:r w:rsidRPr="008F3A2F">
        <w:t xml:space="preserve"> a private area, so you can safely store your work without worrying about sharing it with others.</w:t>
      </w:r>
    </w:p>
    <w:p w14:paraId="114E8283" w14:textId="77777777" w:rsidR="008F3A2F" w:rsidRPr="008F3A2F" w:rsidRDefault="008F3A2F" w:rsidP="008F3A2F">
      <w:pPr>
        <w:pStyle w:val="Heading3"/>
      </w:pPr>
      <w:r w:rsidRPr="008F3A2F">
        <w:t>Additional Tips:</w:t>
      </w:r>
    </w:p>
    <w:p w14:paraId="0BF19776" w14:textId="77777777" w:rsidR="008F3A2F" w:rsidRPr="008F3A2F" w:rsidRDefault="008F3A2F" w:rsidP="008F3A2F">
      <w:r w:rsidRPr="008F3A2F">
        <w:t>Use clear and descriptive file and folder names to make it easy to find what you need.</w:t>
      </w:r>
    </w:p>
    <w:p w14:paraId="4E4C425D" w14:textId="77777777" w:rsidR="008F3A2F" w:rsidRPr="008F3A2F" w:rsidRDefault="008F3A2F" w:rsidP="008F3A2F">
      <w:r w:rsidRPr="008F3A2F">
        <w:t>Regularly clean up and organise your files to maintain an efficient workspace.</w:t>
      </w:r>
    </w:p>
    <w:p w14:paraId="5E9AC1F9" w14:textId="77777777" w:rsidR="008F3A2F" w:rsidRPr="008F3A2F" w:rsidRDefault="008F3A2F" w:rsidP="008F3A2F">
      <w:r w:rsidRPr="008F3A2F">
        <w:t>Always respect privacy and access permissions, especially in the project collaboration area.</w:t>
      </w:r>
    </w:p>
    <w:p w14:paraId="1788E502" w14:textId="12924527" w:rsidR="008F3A2F" w:rsidRDefault="008F3A2F" w:rsidP="00A25F3D">
      <w:pPr>
        <w:pStyle w:val="Heading2"/>
      </w:pPr>
      <w:r>
        <w:t>The Data Workspaces</w:t>
      </w:r>
    </w:p>
    <w:p w14:paraId="4EB7720C" w14:textId="79030ECB" w:rsidR="008F3A2F" w:rsidRPr="008F3A2F" w:rsidRDefault="008F3A2F" w:rsidP="008F3A2F">
      <w:r>
        <w:t>These are the FDM's that contain the source data for your project.</w:t>
      </w:r>
    </w:p>
    <w:p w14:paraId="4007E3B3" w14:textId="77777777" w:rsidR="008F3A2F" w:rsidRPr="008F3A2F" w:rsidRDefault="008F3A2F" w:rsidP="008F3A2F"/>
    <w:bookmarkEnd w:id="16"/>
    <w:p w14:paraId="0EFCEE69" w14:textId="77777777" w:rsidR="00791021" w:rsidRPr="00791021" w:rsidRDefault="00791021" w:rsidP="00A25F3D">
      <w:pPr>
        <w:pStyle w:val="Heading3"/>
      </w:pPr>
      <w:r w:rsidRPr="00791021">
        <w:lastRenderedPageBreak/>
        <w:t>How to Use It:</w:t>
      </w:r>
    </w:p>
    <w:p w14:paraId="1A5C74FE" w14:textId="51E3EF39" w:rsidR="00791021" w:rsidRPr="00791021" w:rsidRDefault="008F3A2F" w:rsidP="00791021">
      <w:r>
        <w:t xml:space="preserve">You can only read data from the </w:t>
      </w:r>
      <w:proofErr w:type="gramStart"/>
      <w:r>
        <w:t>FDM's</w:t>
      </w:r>
      <w:proofErr w:type="gramEnd"/>
      <w:r>
        <w:t xml:space="preserve"> but they are the key data source for your projects</w:t>
      </w:r>
    </w:p>
    <w:p w14:paraId="1F4A2CC7" w14:textId="75F09EA5" w:rsidR="00791021" w:rsidRPr="00791021" w:rsidRDefault="00791021" w:rsidP="00791021"/>
    <w:p w14:paraId="3D6EF0A4" w14:textId="77777777" w:rsidR="0057247A" w:rsidRDefault="0057247A" w:rsidP="00F310C5"/>
    <w:p w14:paraId="7B02FEB5" w14:textId="77777777" w:rsidR="00791021" w:rsidRDefault="00791021" w:rsidP="00F310C5"/>
    <w:p w14:paraId="00DF809B" w14:textId="638AAD89" w:rsidR="00086886" w:rsidRDefault="00086886" w:rsidP="00F310C5">
      <w:r>
        <w:rPr>
          <w:noProof/>
        </w:rPr>
        <w:drawing>
          <wp:inline distT="0" distB="0" distL="0" distR="0" wp14:anchorId="3A3FF016" wp14:editId="7DC0ABC5">
            <wp:extent cx="5210175" cy="3648075"/>
            <wp:effectExtent l="0" t="0" r="9525" b="9525"/>
            <wp:docPr id="442188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3648075"/>
                    </a:xfrm>
                    <a:prstGeom prst="rect">
                      <a:avLst/>
                    </a:prstGeom>
                    <a:noFill/>
                    <a:ln>
                      <a:noFill/>
                    </a:ln>
                  </pic:spPr>
                </pic:pic>
              </a:graphicData>
            </a:graphic>
          </wp:inline>
        </w:drawing>
      </w:r>
    </w:p>
    <w:p w14:paraId="58E5D0AF" w14:textId="6AA9CF9E" w:rsidR="00304F6B" w:rsidRPr="00304F6B" w:rsidRDefault="00304F6B" w:rsidP="00304F6B">
      <w:pPr>
        <w:pStyle w:val="Heading2"/>
      </w:pPr>
      <w:bookmarkStart w:id="17" w:name="_Toc147937519"/>
      <w:r w:rsidRPr="00304F6B">
        <w:t xml:space="preserve">Connected Bradford GitHub </w:t>
      </w:r>
      <w:r>
        <w:t>Collaboration</w:t>
      </w:r>
      <w:bookmarkEnd w:id="17"/>
      <w:r>
        <w:t xml:space="preserve"> </w:t>
      </w:r>
    </w:p>
    <w:p w14:paraId="03839BED" w14:textId="77777777" w:rsidR="00304F6B" w:rsidRPr="00304F6B" w:rsidRDefault="00304F6B" w:rsidP="00304F6B">
      <w:r w:rsidRPr="00304F6B">
        <w:t xml:space="preserve">To </w:t>
      </w:r>
      <w:proofErr w:type="gramStart"/>
      <w:r w:rsidRPr="00304F6B">
        <w:t>get started</w:t>
      </w:r>
      <w:proofErr w:type="gramEnd"/>
      <w:r w:rsidRPr="00304F6B">
        <w:t xml:space="preserve">, we encourage you to join our GitHub space. If you </w:t>
      </w:r>
      <w:proofErr w:type="gramStart"/>
      <w:r w:rsidRPr="00304F6B">
        <w:t>haven't</w:t>
      </w:r>
      <w:proofErr w:type="gramEnd"/>
      <w:r w:rsidRPr="00304F6B">
        <w:t xml:space="preserve"> done so already, please create a GitHub account and send your GitHub username to a member of the Connected Bradford team. We will promptly grant you access.</w:t>
      </w:r>
    </w:p>
    <w:p w14:paraId="6B01781C" w14:textId="77777777" w:rsidR="00304F6B" w:rsidRPr="00304F6B" w:rsidRDefault="00304F6B" w:rsidP="00304F6B">
      <w:r w:rsidRPr="00304F6B">
        <w:t>Our GitHub space is organised with sections for every standardized dataset that has undergone our FDM (Flexible Data Model) process. Each dataset page includes:</w:t>
      </w:r>
    </w:p>
    <w:p w14:paraId="3269C009" w14:textId="77777777" w:rsidR="00304F6B" w:rsidRPr="00304F6B" w:rsidRDefault="00304F6B" w:rsidP="00304F6B">
      <w:r w:rsidRPr="00304F6B">
        <w:t>Explanations: Understand what each dataset contains.</w:t>
      </w:r>
    </w:p>
    <w:p w14:paraId="1DF8E879" w14:textId="77777777" w:rsidR="00304F6B" w:rsidRPr="00304F6B" w:rsidRDefault="00304F6B" w:rsidP="00304F6B">
      <w:r w:rsidRPr="00304F6B">
        <w:t xml:space="preserve">Number of Unique Individuals: Find out how </w:t>
      </w:r>
      <w:proofErr w:type="gramStart"/>
      <w:r w:rsidRPr="00304F6B">
        <w:t>many</w:t>
      </w:r>
      <w:proofErr w:type="gramEnd"/>
      <w:r w:rsidRPr="00304F6B">
        <w:t xml:space="preserve"> individuals are included.</w:t>
      </w:r>
    </w:p>
    <w:p w14:paraId="70FB1D35" w14:textId="77777777" w:rsidR="00304F6B" w:rsidRPr="00304F6B" w:rsidRDefault="00304F6B" w:rsidP="00304F6B">
      <w:r w:rsidRPr="00304F6B">
        <w:t>Tables: Explore the available data tables.</w:t>
      </w:r>
    </w:p>
    <w:p w14:paraId="6C9C5D62" w14:textId="77777777" w:rsidR="00304F6B" w:rsidRPr="00304F6B" w:rsidRDefault="00304F6B" w:rsidP="00304F6B">
      <w:r w:rsidRPr="00304F6B">
        <w:t>Useful Code: Access helpful code snippets.</w:t>
      </w:r>
    </w:p>
    <w:p w14:paraId="45B75E6E" w14:textId="77777777" w:rsidR="00304F6B" w:rsidRPr="00304F6B" w:rsidRDefault="00304F6B" w:rsidP="00304F6B">
      <w:r w:rsidRPr="00304F6B">
        <w:t>Data Dictionaries: Review data definitions.</w:t>
      </w:r>
    </w:p>
    <w:p w14:paraId="26AE761B" w14:textId="77777777" w:rsidR="00304F6B" w:rsidRPr="00304F6B" w:rsidRDefault="00304F6B" w:rsidP="00304F6B">
      <w:r w:rsidRPr="00304F6B">
        <w:t xml:space="preserve">If </w:t>
      </w:r>
      <w:proofErr w:type="gramStart"/>
      <w:r w:rsidRPr="00304F6B">
        <w:t>you've</w:t>
      </w:r>
      <w:proofErr w:type="gramEnd"/>
      <w:r w:rsidRPr="00304F6B">
        <w:t xml:space="preserve"> developed code that could be beneficial for others working with a dataset, please upload a redacted version. Ensure that you remove project IDs, dataset names, and table </w:t>
      </w:r>
      <w:r w:rsidRPr="00304F6B">
        <w:lastRenderedPageBreak/>
        <w:t>names, replacing them with placeholders. If you have any doubts, feel free to consult a member of the Connected Bradford team.</w:t>
      </w:r>
    </w:p>
    <w:p w14:paraId="0DF5C2FA" w14:textId="77777777" w:rsidR="00304F6B" w:rsidRPr="00304F6B" w:rsidRDefault="00304F6B" w:rsidP="00304F6B">
      <w:r w:rsidRPr="00304F6B">
        <w:t>A dedicated folder will be set up for your project on GitHub. You will receive the link for this folder via email from the Connected Bradford team. You can use this folder to upload any project outputs, including analysis scripts.</w:t>
      </w:r>
    </w:p>
    <w:p w14:paraId="2845AA24" w14:textId="77777777" w:rsidR="00304F6B" w:rsidRPr="00304F6B" w:rsidRDefault="00304F6B" w:rsidP="00304F6B">
      <w:r w:rsidRPr="00304F6B">
        <w:t xml:space="preserve">These steps </w:t>
      </w:r>
      <w:proofErr w:type="gramStart"/>
      <w:r w:rsidRPr="00304F6B">
        <w:t>are designed</w:t>
      </w:r>
      <w:proofErr w:type="gramEnd"/>
      <w:r w:rsidRPr="00304F6B">
        <w:t xml:space="preserve"> to streamline collaboration and make it easier for analysts to access and contribute to our valuable dataset resources. Thank you for your participation in Connected Bradford."</w:t>
      </w:r>
    </w:p>
    <w:p w14:paraId="6FBA4B40" w14:textId="77777777" w:rsidR="00304F6B" w:rsidRPr="00304F6B" w:rsidRDefault="00304F6B" w:rsidP="00304F6B"/>
    <w:p w14:paraId="538CED79" w14:textId="74ED3E1F" w:rsidR="00791021" w:rsidRDefault="00791021" w:rsidP="00A25F3D">
      <w:pPr>
        <w:pStyle w:val="Heading1"/>
      </w:pPr>
      <w:bookmarkStart w:id="18" w:name="_Toc147937520"/>
      <w:r>
        <w:lastRenderedPageBreak/>
        <w:t>Other tables</w:t>
      </w:r>
      <w:bookmarkEnd w:id="18"/>
    </w:p>
    <w:p w14:paraId="78C1C43F" w14:textId="40A3785C" w:rsidR="00A25F3D" w:rsidRPr="00A25F3D" w:rsidRDefault="00A25F3D" w:rsidP="00A25F3D">
      <w:r>
        <w:t>In addition to your project and personal workspaces, you will also have access to the following tables</w:t>
      </w:r>
      <w:r w:rsidR="00F102CC">
        <w:t xml:space="preserve"> which are in the Explorer panel</w:t>
      </w:r>
      <w:r>
        <w:t>.</w:t>
      </w:r>
    </w:p>
    <w:p w14:paraId="52457D24" w14:textId="77777777" w:rsidR="00A25F3D" w:rsidRPr="00A25F3D" w:rsidRDefault="00A25F3D" w:rsidP="00A25F3D">
      <w:pPr>
        <w:pStyle w:val="Heading2"/>
      </w:pPr>
      <w:bookmarkStart w:id="19" w:name="_Toc147937521"/>
      <w:r w:rsidRPr="00A25F3D">
        <w:t>CB_LOOKUPS:</w:t>
      </w:r>
      <w:bookmarkEnd w:id="19"/>
    </w:p>
    <w:p w14:paraId="4EDEBC72" w14:textId="22CC9AF6" w:rsidR="00A25F3D" w:rsidRPr="00A25F3D" w:rsidRDefault="00A25F3D" w:rsidP="00A25F3D">
      <w:r w:rsidRPr="00A25F3D">
        <w:t xml:space="preserve">The CB_LOOKUPS table contains </w:t>
      </w:r>
      <w:proofErr w:type="gramStart"/>
      <w:r w:rsidRPr="00A25F3D">
        <w:t>several</w:t>
      </w:r>
      <w:proofErr w:type="gramEnd"/>
      <w:r w:rsidRPr="00A25F3D">
        <w:t xml:space="preserve"> tables that </w:t>
      </w:r>
      <w:r w:rsidR="007B5916">
        <w:t>may help with</w:t>
      </w:r>
      <w:r w:rsidRPr="00A25F3D">
        <w:t xml:space="preserve"> your analysis. These tables </w:t>
      </w:r>
      <w:proofErr w:type="gramStart"/>
      <w:r w:rsidRPr="00A25F3D">
        <w:t>are designed</w:t>
      </w:r>
      <w:proofErr w:type="gramEnd"/>
      <w:r w:rsidRPr="00A25F3D">
        <w:t xml:space="preserve"> to provide specific information for your research needs, and two of the most notable ones are:</w:t>
      </w:r>
    </w:p>
    <w:p w14:paraId="51F0509B" w14:textId="77777777" w:rsidR="00A25F3D" w:rsidRPr="00A25F3D" w:rsidRDefault="00A25F3D" w:rsidP="00A25F3D">
      <w:r w:rsidRPr="00A25F3D">
        <w:t>a. IMD Information:</w:t>
      </w:r>
    </w:p>
    <w:p w14:paraId="0B51396E" w14:textId="77777777" w:rsidR="00A25F3D" w:rsidRPr="00A25F3D" w:rsidRDefault="00A25F3D" w:rsidP="00A25F3D">
      <w:r w:rsidRPr="00A25F3D">
        <w:t>This sub-table holds data related to the Index of Multiple Deprivation (IMD), which is a crucial socioeconomic measure for understanding disparities in different areas.</w:t>
      </w:r>
    </w:p>
    <w:p w14:paraId="4614F2BF" w14:textId="77777777" w:rsidR="00A25F3D" w:rsidRPr="00A25F3D" w:rsidRDefault="00A25F3D" w:rsidP="00A25F3D">
      <w:r w:rsidRPr="00A25F3D">
        <w:t>It can be a valuable resource when assessing the impact of socioeconomic factors on health outcomes or other research objectives.</w:t>
      </w:r>
    </w:p>
    <w:p w14:paraId="2CB175A9" w14:textId="2CBA937A" w:rsidR="00A25F3D" w:rsidRPr="00A25F3D" w:rsidRDefault="00A25F3D" w:rsidP="00A25F3D">
      <w:r w:rsidRPr="00A25F3D">
        <w:t xml:space="preserve">b. </w:t>
      </w:r>
      <w:r w:rsidR="009E7474">
        <w:t>CTV3 to SNOMED codes</w:t>
      </w:r>
      <w:r w:rsidRPr="00A25F3D">
        <w:t>:</w:t>
      </w:r>
    </w:p>
    <w:p w14:paraId="47BDB3ED" w14:textId="3480F693" w:rsidR="009E7474" w:rsidRDefault="00A25F3D" w:rsidP="00A25F3D">
      <w:r w:rsidRPr="00A25F3D">
        <w:t>Th</w:t>
      </w:r>
      <w:r w:rsidR="009E7474">
        <w:t>is table identifies mapping of the CTV3 to SNOMED codes an</w:t>
      </w:r>
      <w:r w:rsidR="00146683">
        <w:t>d</w:t>
      </w:r>
      <w:r w:rsidR="009E7474">
        <w:t xml:space="preserve"> can be useful when using different datasets such as primary care and secondary care.</w:t>
      </w:r>
    </w:p>
    <w:p w14:paraId="173B6AC8" w14:textId="5D7C35A0" w:rsidR="005F4F8F" w:rsidRDefault="009702DE" w:rsidP="00A25F3D">
      <w:r>
        <w:t>More information on the CB Lookups is on the GitHub page - follow this link:</w:t>
      </w:r>
    </w:p>
    <w:p w14:paraId="2A23613C" w14:textId="73DD98CA" w:rsidR="009702DE" w:rsidRDefault="00146683" w:rsidP="00A25F3D">
      <w:r>
        <w:t xml:space="preserve"> </w:t>
      </w:r>
      <w:hyperlink r:id="rId18" w:history="1">
        <w:r w:rsidR="005F4F8F" w:rsidRPr="00B1395F">
          <w:rPr>
            <w:rStyle w:val="Hyperlink"/>
          </w:rPr>
          <w:t>https://github.com/ConnectedBradford/CB_LOOKUPS</w:t>
        </w:r>
      </w:hyperlink>
    </w:p>
    <w:p w14:paraId="5EAA209F" w14:textId="77777777" w:rsidR="005F4F8F" w:rsidRPr="00A25F3D" w:rsidRDefault="005F4F8F" w:rsidP="00A25F3D"/>
    <w:p w14:paraId="774C8D9C" w14:textId="77777777" w:rsidR="00A25F3D" w:rsidRPr="00A25F3D" w:rsidRDefault="00A25F3D" w:rsidP="00A25F3D">
      <w:pPr>
        <w:pStyle w:val="Heading2"/>
      </w:pPr>
      <w:bookmarkStart w:id="20" w:name="_Toc147937522"/>
      <w:r w:rsidRPr="00A25F3D">
        <w:t>CB_FDM_</w:t>
      </w:r>
      <w:proofErr w:type="gramStart"/>
      <w:r w:rsidRPr="00A25F3D">
        <w:t>MASTER</w:t>
      </w:r>
      <w:proofErr w:type="gramEnd"/>
      <w:r w:rsidRPr="00A25F3D">
        <w:t>:</w:t>
      </w:r>
      <w:bookmarkEnd w:id="20"/>
    </w:p>
    <w:p w14:paraId="4EE19BD2" w14:textId="77777777" w:rsidR="00A25F3D" w:rsidRPr="00A25F3D" w:rsidRDefault="00A25F3D" w:rsidP="00A25F3D">
      <w:r w:rsidRPr="00A25F3D">
        <w:t>The CB_FDM_</w:t>
      </w:r>
      <w:proofErr w:type="gramStart"/>
      <w:r w:rsidRPr="00A25F3D">
        <w:t>MASTER</w:t>
      </w:r>
      <w:proofErr w:type="gramEnd"/>
      <w:r w:rsidRPr="00A25F3D">
        <w:t xml:space="preserve"> table is a comprehensive repository of de-identified data for all patients within the Connected Bradford database. It serves as the primary source for demographic information and </w:t>
      </w:r>
      <w:proofErr w:type="gramStart"/>
      <w:r w:rsidRPr="00A25F3D">
        <w:t>is considered</w:t>
      </w:r>
      <w:proofErr w:type="gramEnd"/>
      <w:r w:rsidRPr="00A25F3D">
        <w:t xml:space="preserve"> the 'master' dataset.</w:t>
      </w:r>
    </w:p>
    <w:p w14:paraId="4023B4C2" w14:textId="77777777" w:rsidR="00A25F3D" w:rsidRPr="00A25F3D" w:rsidRDefault="00A25F3D" w:rsidP="00A25F3D">
      <w:r w:rsidRPr="00A25F3D">
        <w:t xml:space="preserve">This dataset is created by integrating demographic data from various sources, starting with the primary care database, followed by the secondary care dataset, and </w:t>
      </w:r>
      <w:proofErr w:type="gramStart"/>
      <w:r w:rsidRPr="00A25F3D">
        <w:t>possibly other</w:t>
      </w:r>
      <w:proofErr w:type="gramEnd"/>
      <w:r w:rsidRPr="00A25F3D">
        <w:t xml:space="preserve"> datasets like education, etc.</w:t>
      </w:r>
    </w:p>
    <w:p w14:paraId="34DA5EC7" w14:textId="77777777" w:rsidR="00A25F3D" w:rsidRDefault="00A25F3D" w:rsidP="00A25F3D">
      <w:r w:rsidRPr="00A25F3D">
        <w:t>Within the CB_FDM_</w:t>
      </w:r>
      <w:proofErr w:type="gramStart"/>
      <w:r w:rsidRPr="00A25F3D">
        <w:t>MASTER</w:t>
      </w:r>
      <w:proofErr w:type="gramEnd"/>
      <w:r w:rsidRPr="00A25F3D">
        <w:t xml:space="preserve"> table, you'll find a rich set of demographic details, including but not limited to ethnicity, gender, and information related to birth and death events. The table assigns a unique identifier to each patient for easy reference and cross-referencing in your research.</w:t>
      </w:r>
    </w:p>
    <w:p w14:paraId="2DC6D449" w14:textId="29B40385" w:rsidR="00A25F3D" w:rsidRDefault="00D401E1" w:rsidP="00A25F3D">
      <w:r w:rsidRPr="00D401E1">
        <w:t xml:space="preserve">Please be aware that the 'person_id' is a unique identifier assigned to </w:t>
      </w:r>
      <w:proofErr w:type="gramStart"/>
      <w:r w:rsidRPr="00D401E1">
        <w:t>each individual</w:t>
      </w:r>
      <w:proofErr w:type="gramEnd"/>
      <w:r w:rsidRPr="00D401E1">
        <w:t xml:space="preserve"> in all datasets. This identifier is crucial for linking individuals across different datasets.</w:t>
      </w:r>
    </w:p>
    <w:p w14:paraId="601116FA" w14:textId="77777777" w:rsidR="00A25F3D" w:rsidRDefault="00A25F3D" w:rsidP="00A25F3D"/>
    <w:p w14:paraId="6A964850" w14:textId="77777777" w:rsidR="00A25F3D" w:rsidRDefault="00A25F3D" w:rsidP="00A25F3D"/>
    <w:p w14:paraId="6D81C8E5" w14:textId="77777777" w:rsidR="00A25F3D" w:rsidRPr="00A25F3D" w:rsidRDefault="00A25F3D" w:rsidP="00A25F3D"/>
    <w:p w14:paraId="270E3E5F" w14:textId="77777777" w:rsidR="00A25F3D" w:rsidRPr="00A25F3D" w:rsidRDefault="00A25F3D" w:rsidP="00A25F3D">
      <w:pPr>
        <w:pStyle w:val="z-TopofForm"/>
      </w:pPr>
      <w:r w:rsidRPr="00A25F3D">
        <w:t>Top of Form</w:t>
      </w:r>
    </w:p>
    <w:p w14:paraId="23BB9692" w14:textId="77777777" w:rsidR="00A25F3D" w:rsidRPr="00A25F3D" w:rsidRDefault="00A25F3D" w:rsidP="00A25F3D"/>
    <w:p w14:paraId="65937320" w14:textId="77777777" w:rsidR="00F310C5" w:rsidRDefault="00F310C5" w:rsidP="00A25F3D">
      <w:pPr>
        <w:pStyle w:val="Heading1"/>
      </w:pPr>
      <w:bookmarkStart w:id="21" w:name="_Toc147937523"/>
      <w:r w:rsidRPr="00F310C5">
        <w:lastRenderedPageBreak/>
        <w:t>Writing SQL Queries</w:t>
      </w:r>
      <w:bookmarkEnd w:id="21"/>
    </w:p>
    <w:p w14:paraId="4592FF37" w14:textId="680319DD" w:rsidR="009E7474" w:rsidRDefault="00D401E1" w:rsidP="00F102CC">
      <w:r w:rsidRPr="00D401E1">
        <w:t xml:space="preserve">Now that your Google account is activated and you have access to your project and personal workspace, including the </w:t>
      </w:r>
      <w:proofErr w:type="gramStart"/>
      <w:r w:rsidRPr="00D401E1">
        <w:t>master</w:t>
      </w:r>
      <w:proofErr w:type="gramEnd"/>
      <w:r w:rsidRPr="00D401E1">
        <w:t xml:space="preserve"> demographic table and lookup tables, it's time to start running SQL queries. Below, </w:t>
      </w:r>
      <w:proofErr w:type="gramStart"/>
      <w:r w:rsidRPr="00D401E1">
        <w:t>you'll</w:t>
      </w:r>
      <w:proofErr w:type="gramEnd"/>
      <w:r w:rsidRPr="00D401E1">
        <w:t xml:space="preserve"> find instructions on how to navigate the query interface, execute queries, view results, and save your work. Keep in mind that this is an introductory package, and we will delve into more advanced analytical tools in the next section.</w:t>
      </w:r>
    </w:p>
    <w:p w14:paraId="45D659B0" w14:textId="0D573024" w:rsidR="0034240E" w:rsidRDefault="0034240E" w:rsidP="00F310C5">
      <w:r>
        <w:rPr>
          <w:noProof/>
        </w:rPr>
        <w:drawing>
          <wp:inline distT="0" distB="0" distL="0" distR="0" wp14:anchorId="3E1106D5" wp14:editId="45489A60">
            <wp:extent cx="5210175" cy="3638550"/>
            <wp:effectExtent l="0" t="0" r="9525" b="0"/>
            <wp:docPr id="834199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3638550"/>
                    </a:xfrm>
                    <a:prstGeom prst="rect">
                      <a:avLst/>
                    </a:prstGeom>
                    <a:noFill/>
                    <a:ln>
                      <a:noFill/>
                    </a:ln>
                  </pic:spPr>
                </pic:pic>
              </a:graphicData>
            </a:graphic>
          </wp:inline>
        </w:drawing>
      </w:r>
    </w:p>
    <w:p w14:paraId="19E41006" w14:textId="77777777" w:rsidR="00E234CE" w:rsidRDefault="00E234CE" w:rsidP="00E234CE"/>
    <w:p w14:paraId="0E7CA78B" w14:textId="25434198" w:rsidR="00F310C5" w:rsidRDefault="00F310C5" w:rsidP="009E7474">
      <w:pPr>
        <w:pStyle w:val="Heading2"/>
      </w:pPr>
      <w:bookmarkStart w:id="22" w:name="_Toc147937524"/>
      <w:r>
        <w:t>Data Export and Download</w:t>
      </w:r>
      <w:bookmarkEnd w:id="22"/>
    </w:p>
    <w:p w14:paraId="5A20C1CE" w14:textId="5CA2772C" w:rsidR="00151B25" w:rsidRDefault="009E7474" w:rsidP="00E234CE">
      <w:r w:rsidRPr="009E7474">
        <w:t xml:space="preserve">Please remember that you </w:t>
      </w:r>
      <w:proofErr w:type="gramStart"/>
      <w:r w:rsidRPr="009E7474">
        <w:t>are not allowed</w:t>
      </w:r>
      <w:proofErr w:type="gramEnd"/>
      <w:r w:rsidRPr="009E7474">
        <w:t xml:space="preserve"> to download data to your local machine or another server. You should use the designated folder to store scripts in your workspaces.</w:t>
      </w:r>
    </w:p>
    <w:p w14:paraId="177F9CF8" w14:textId="77777777" w:rsidR="009E7474" w:rsidRDefault="009E7474" w:rsidP="00E234CE"/>
    <w:p w14:paraId="715FCCB7" w14:textId="77777777" w:rsidR="009E7474" w:rsidRDefault="009E7474" w:rsidP="00E234CE"/>
    <w:p w14:paraId="557F2489" w14:textId="77777777" w:rsidR="009E7474" w:rsidRDefault="009E7474" w:rsidP="00E234CE"/>
    <w:p w14:paraId="488CCB41" w14:textId="77777777" w:rsidR="009E7474" w:rsidRDefault="009E7474" w:rsidP="00E234CE"/>
    <w:p w14:paraId="69DF9CD6" w14:textId="77777777" w:rsidR="009E7474" w:rsidRDefault="009E7474" w:rsidP="00E234CE"/>
    <w:p w14:paraId="4130AB00" w14:textId="77777777" w:rsidR="009E7474" w:rsidRDefault="009E7474" w:rsidP="00E234CE"/>
    <w:p w14:paraId="4CF01B67" w14:textId="3E25D8BE" w:rsidR="00404CAB" w:rsidRPr="00404CAB" w:rsidRDefault="00082ECD" w:rsidP="00404CAB">
      <w:pPr>
        <w:pStyle w:val="Heading1"/>
      </w:pPr>
      <w:bookmarkStart w:id="23" w:name="_Toc147937525"/>
      <w:r>
        <w:lastRenderedPageBreak/>
        <w:t>Advanced Analytics - Vertex Environment</w:t>
      </w:r>
      <w:bookmarkEnd w:id="23"/>
    </w:p>
    <w:p w14:paraId="32582598" w14:textId="77777777" w:rsidR="00404CAB" w:rsidRPr="00404CAB" w:rsidRDefault="00404CAB" w:rsidP="00404CAB">
      <w:pPr>
        <w:pStyle w:val="Heading2"/>
      </w:pPr>
      <w:bookmarkStart w:id="24" w:name="_Toc147937526"/>
      <w:r w:rsidRPr="00404CAB">
        <w:t>Accessing the Vertex AI Platform</w:t>
      </w:r>
      <w:bookmarkEnd w:id="24"/>
    </w:p>
    <w:p w14:paraId="482F6CAD" w14:textId="77777777" w:rsidR="00EE1DBF" w:rsidRPr="00EE1DBF" w:rsidRDefault="00EE1DBF" w:rsidP="00EE1DBF">
      <w:r w:rsidRPr="00EE1DBF">
        <w:t xml:space="preserve">Vertex AI Workbench is a </w:t>
      </w:r>
      <w:proofErr w:type="spellStart"/>
      <w:r w:rsidRPr="00EE1DBF">
        <w:t>Jupyter</w:t>
      </w:r>
      <w:proofErr w:type="spellEnd"/>
      <w:r w:rsidRPr="00EE1DBF">
        <w:t xml:space="preserve"> notebook-based development environment for the entire data science workflow. You can interact with Vertex AI and other Google Cloud services from within a Vertex AI Workbench instance's </w:t>
      </w:r>
      <w:proofErr w:type="spellStart"/>
      <w:r w:rsidRPr="00EE1DBF">
        <w:t>Jupyter</w:t>
      </w:r>
      <w:proofErr w:type="spellEnd"/>
      <w:r w:rsidRPr="00EE1DBF">
        <w:t xml:space="preserve"> notebook.</w:t>
      </w:r>
    </w:p>
    <w:p w14:paraId="5E68F679" w14:textId="77777777" w:rsidR="00EE1DBF" w:rsidRPr="00EE1DBF" w:rsidRDefault="00EE1DBF" w:rsidP="00EE1DBF">
      <w:r w:rsidRPr="00EE1DBF">
        <w:t>For example, Vertex AI Workbench lets you:</w:t>
      </w:r>
    </w:p>
    <w:p w14:paraId="7BC460B0" w14:textId="7C9FF394" w:rsidR="00EE1DBF" w:rsidRPr="00EE1DBF" w:rsidRDefault="00082ECD" w:rsidP="00EE1DBF">
      <w:r>
        <w:t xml:space="preserve">- </w:t>
      </w:r>
      <w:r w:rsidR="00EE1DBF" w:rsidRPr="00EE1DBF">
        <w:t xml:space="preserve">Access and explore your data from within a </w:t>
      </w:r>
      <w:proofErr w:type="spellStart"/>
      <w:r w:rsidR="00EE1DBF" w:rsidRPr="00EE1DBF">
        <w:t>Jupyter</w:t>
      </w:r>
      <w:proofErr w:type="spellEnd"/>
      <w:r w:rsidR="00EE1DBF" w:rsidRPr="00EE1DBF">
        <w:t xml:space="preserve"> notebook by using </w:t>
      </w:r>
      <w:proofErr w:type="spellStart"/>
      <w:r w:rsidR="00EE1DBF" w:rsidRPr="00EE1DBF">
        <w:t>BigQuery</w:t>
      </w:r>
      <w:proofErr w:type="spellEnd"/>
      <w:r w:rsidR="00EE1DBF" w:rsidRPr="00EE1DBF">
        <w:t xml:space="preserve"> and Cloud Storage integrations.</w:t>
      </w:r>
    </w:p>
    <w:p w14:paraId="37BE2CE2" w14:textId="6C2B6545" w:rsidR="00EE1DBF" w:rsidRPr="00EE1DBF" w:rsidRDefault="00082ECD" w:rsidP="00EE1DBF">
      <w:r>
        <w:t xml:space="preserve">- </w:t>
      </w:r>
      <w:r w:rsidR="00EE1DBF" w:rsidRPr="00EE1DBF">
        <w:t>Use SQL, R or Python</w:t>
      </w:r>
    </w:p>
    <w:p w14:paraId="15CCB824" w14:textId="3A4A85D2" w:rsidR="00EE1DBF" w:rsidRPr="00EE1DBF" w:rsidRDefault="00082ECD" w:rsidP="00EE1DBF">
      <w:r>
        <w:t xml:space="preserve">- </w:t>
      </w:r>
      <w:r w:rsidR="00EE1DBF" w:rsidRPr="00EE1DBF">
        <w:t>Automate recurring updates to your model by using scheduled executions of your notebook's code that run on Vertex AI.</w:t>
      </w:r>
    </w:p>
    <w:p w14:paraId="69C0EEFA" w14:textId="0F283BE6" w:rsidR="00EE1DBF" w:rsidRPr="00EE1DBF" w:rsidRDefault="00082ECD" w:rsidP="00EE1DBF">
      <w:r>
        <w:t xml:space="preserve">- </w:t>
      </w:r>
      <w:r w:rsidR="00EE1DBF" w:rsidRPr="00EE1DBF">
        <w:t xml:space="preserve">Process data quickly by running a notebook on a </w:t>
      </w:r>
      <w:proofErr w:type="spellStart"/>
      <w:r w:rsidR="00EE1DBF" w:rsidRPr="00EE1DBF">
        <w:t>Dataproc</w:t>
      </w:r>
      <w:proofErr w:type="spellEnd"/>
      <w:r w:rsidR="00EE1DBF" w:rsidRPr="00EE1DBF">
        <w:t xml:space="preserve"> cluster.</w:t>
      </w:r>
    </w:p>
    <w:p w14:paraId="299CEBFA" w14:textId="1E24AF23" w:rsidR="00EE1DBF" w:rsidRPr="00EE1DBF" w:rsidRDefault="00082ECD" w:rsidP="00EE1DBF">
      <w:r>
        <w:t xml:space="preserve">- </w:t>
      </w:r>
      <w:r w:rsidR="00EE1DBF" w:rsidRPr="00EE1DBF">
        <w:t>Run a notebook as a step in a pipeline by using Vertex AI Pipelines.</w:t>
      </w:r>
    </w:p>
    <w:p w14:paraId="10167266" w14:textId="041592AB" w:rsidR="00EE1DBF" w:rsidRDefault="00EE1DBF" w:rsidP="00EE1DBF">
      <w:r w:rsidRPr="00EE1DBF">
        <w:t xml:space="preserve">You can access Vertex Workbench </w:t>
      </w:r>
      <w:hyperlink r:id="rId20" w:history="1">
        <w:r w:rsidRPr="00EE1DBF">
          <w:rPr>
            <w:rStyle w:val="Hyperlink"/>
          </w:rPr>
          <w:t>here.</w:t>
        </w:r>
      </w:hyperlink>
    </w:p>
    <w:p w14:paraId="7AA716A0" w14:textId="25FA5833" w:rsidR="00404CAB" w:rsidRPr="00404CAB" w:rsidRDefault="00404CAB" w:rsidP="00404CAB">
      <w:r w:rsidRPr="00404CAB">
        <w:t>From the Google Cloud Console dashboard, click on "Vertex AI" in the navigation menu.</w:t>
      </w:r>
    </w:p>
    <w:p w14:paraId="771BF33B" w14:textId="21D44A95" w:rsidR="00404CAB" w:rsidRDefault="00404CAB" w:rsidP="00404CAB">
      <w:r w:rsidRPr="00404CAB">
        <w:t>.</w:t>
      </w:r>
    </w:p>
    <w:p w14:paraId="064F090F" w14:textId="77777777" w:rsidR="00404CAB" w:rsidRPr="00404CAB" w:rsidRDefault="00404CAB" w:rsidP="00404CAB">
      <w:pPr>
        <w:pStyle w:val="Heading2"/>
      </w:pPr>
      <w:bookmarkStart w:id="25" w:name="_Toc147937527"/>
      <w:r w:rsidRPr="00404CAB">
        <w:t>Setting Up Vertex Notebooks</w:t>
      </w:r>
      <w:bookmarkEnd w:id="25"/>
    </w:p>
    <w:p w14:paraId="32AD5F9F" w14:textId="5BAE0187" w:rsidR="00DB4E62" w:rsidRDefault="00DB4E62" w:rsidP="00404CAB">
      <w:r>
        <w:t>To access your Vertex Notebook, see the screenshot below</w:t>
      </w:r>
      <w:proofErr w:type="gramStart"/>
      <w:r>
        <w:t xml:space="preserve">.  </w:t>
      </w:r>
      <w:proofErr w:type="gramEnd"/>
    </w:p>
    <w:p w14:paraId="68315843" w14:textId="6332B830" w:rsidR="00EE1DBF" w:rsidRDefault="00EE1DBF" w:rsidP="00404CAB">
      <w:r w:rsidRPr="00EE1DBF">
        <w:rPr>
          <w:noProof/>
        </w:rPr>
        <w:drawing>
          <wp:inline distT="0" distB="0" distL="0" distR="0" wp14:anchorId="2BD0E813" wp14:editId="0863E431">
            <wp:extent cx="4987925" cy="3350525"/>
            <wp:effectExtent l="0" t="0" r="3175" b="254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4554" cy="3361695"/>
                    </a:xfrm>
                    <a:prstGeom prst="rect">
                      <a:avLst/>
                    </a:prstGeom>
                    <a:noFill/>
                    <a:ln>
                      <a:noFill/>
                    </a:ln>
                  </pic:spPr>
                </pic:pic>
              </a:graphicData>
            </a:graphic>
          </wp:inline>
        </w:drawing>
      </w:r>
    </w:p>
    <w:p w14:paraId="0A5FDE7A" w14:textId="4DD4918B" w:rsidR="00EE1DBF" w:rsidRPr="00EE1DBF" w:rsidRDefault="00EE1DBF" w:rsidP="00EE1DBF">
      <w:r w:rsidRPr="00EE1DBF">
        <w:lastRenderedPageBreak/>
        <w:t xml:space="preserve">This will take you to the Workbench screen. Scroll down to find your name (Your workbook will be in the format: </w:t>
      </w:r>
      <w:r w:rsidR="00327EDA">
        <w:t>"</w:t>
      </w:r>
      <w:proofErr w:type="spellStart"/>
      <w:r w:rsidRPr="00EE1DBF">
        <w:t>mgd</w:t>
      </w:r>
      <w:proofErr w:type="spellEnd"/>
      <w:r w:rsidRPr="00EE1DBF">
        <w:t>-</w:t>
      </w:r>
      <w:proofErr w:type="spellStart"/>
      <w:r w:rsidRPr="00EE1DBF">
        <w:t>firstname</w:t>
      </w:r>
      <w:proofErr w:type="spellEnd"/>
      <w:r w:rsidRPr="00EE1DBF">
        <w:t>-surname-workspace</w:t>
      </w:r>
      <w:r w:rsidR="00327EDA">
        <w:t>"</w:t>
      </w:r>
      <w:r w:rsidRPr="00EE1DBF">
        <w:t xml:space="preserve"> and click </w:t>
      </w:r>
      <w:r w:rsidR="00327EDA">
        <w:t>"</w:t>
      </w:r>
      <w:r w:rsidRPr="00EE1DBF">
        <w:t>OPEN JUPYTERLAB</w:t>
      </w:r>
      <w:r w:rsidR="00327EDA">
        <w:t>".</w:t>
      </w:r>
    </w:p>
    <w:p w14:paraId="43B072D9" w14:textId="4E4BC11B" w:rsidR="00EE1DBF" w:rsidRDefault="00EE1DBF" w:rsidP="00404CAB">
      <w:r w:rsidRPr="00EE1DBF">
        <w:rPr>
          <w:noProof/>
        </w:rPr>
        <w:drawing>
          <wp:inline distT="0" distB="0" distL="0" distR="0" wp14:anchorId="4B3C0CFD" wp14:editId="0ED03D00">
            <wp:extent cx="5219700" cy="2630819"/>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630819"/>
                    </a:xfrm>
                    <a:prstGeom prst="rect">
                      <a:avLst/>
                    </a:prstGeom>
                    <a:noFill/>
                    <a:ln>
                      <a:noFill/>
                    </a:ln>
                  </pic:spPr>
                </pic:pic>
              </a:graphicData>
            </a:graphic>
          </wp:inline>
        </w:drawing>
      </w:r>
    </w:p>
    <w:p w14:paraId="2B247FB6" w14:textId="7DD8390C" w:rsidR="008F3A2F" w:rsidRDefault="008F3A2F" w:rsidP="00EE1DBF"/>
    <w:p w14:paraId="172EBF4F" w14:textId="62E5E6BD" w:rsidR="008F3A2F" w:rsidRDefault="008F3A2F" w:rsidP="00EE1DBF">
      <w:proofErr w:type="gramStart"/>
      <w:r>
        <w:t>Alternatively</w:t>
      </w:r>
      <w:proofErr w:type="gramEnd"/>
      <w:r>
        <w:t xml:space="preserve"> to directly access the screen above click here:</w:t>
      </w:r>
    </w:p>
    <w:p w14:paraId="138D33EA" w14:textId="471BB248" w:rsidR="008F3A2F" w:rsidRDefault="008F3A2F" w:rsidP="00EE1DBF">
      <w:hyperlink r:id="rId23" w:history="1">
        <w:r w:rsidRPr="00E651B6">
          <w:rPr>
            <w:rStyle w:val="Hyperlink"/>
          </w:rPr>
          <w:t>https://console.cloud.google.com/vertex-ai/workbench/user-managed?authuser=2&amp;project=yhcr-prd-phm-bia-core</w:t>
        </w:r>
      </w:hyperlink>
    </w:p>
    <w:p w14:paraId="57C54E63" w14:textId="77777777" w:rsidR="00DB4E62" w:rsidRDefault="00DB4E62" w:rsidP="00EE1DBF"/>
    <w:p w14:paraId="09A44089" w14:textId="15F1FBD6" w:rsidR="00EE1DBF" w:rsidRPr="00EE1DBF" w:rsidRDefault="00EE1DBF" w:rsidP="00EE1DBF">
      <w:r w:rsidRPr="00EE1DBF">
        <w:t xml:space="preserve">This will take you to the </w:t>
      </w:r>
      <w:proofErr w:type="spellStart"/>
      <w:r w:rsidRPr="00EE1DBF">
        <w:t>JupyterLab</w:t>
      </w:r>
      <w:proofErr w:type="spellEnd"/>
      <w:r w:rsidRPr="00EE1DBF">
        <w:t xml:space="preserve"> launcher screen. You will see this screen every</w:t>
      </w:r>
      <w:r w:rsidR="00DB4E62">
        <w:t xml:space="preserve"> </w:t>
      </w:r>
      <w:r w:rsidRPr="00EE1DBF">
        <w:t xml:space="preserve">time you open </w:t>
      </w:r>
      <w:proofErr w:type="spellStart"/>
      <w:r w:rsidRPr="00EE1DBF">
        <w:t>Jupyter</w:t>
      </w:r>
      <w:proofErr w:type="spellEnd"/>
      <w:r w:rsidRPr="00EE1DBF">
        <w:t xml:space="preserve"> Lab.</w:t>
      </w:r>
    </w:p>
    <w:p w14:paraId="365D9D62" w14:textId="1636E7B1" w:rsidR="00EE1DBF" w:rsidRDefault="008F3A2F" w:rsidP="00404CAB">
      <w:r>
        <w:rPr>
          <w:noProof/>
        </w:rPr>
        <w:drawing>
          <wp:inline distT="0" distB="0" distL="0" distR="0" wp14:anchorId="73A7BC73" wp14:editId="2DE7B01B">
            <wp:extent cx="5214620" cy="2551430"/>
            <wp:effectExtent l="0" t="0" r="5080" b="1270"/>
            <wp:docPr id="47770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4620" cy="2551430"/>
                    </a:xfrm>
                    <a:prstGeom prst="rect">
                      <a:avLst/>
                    </a:prstGeom>
                    <a:noFill/>
                    <a:ln>
                      <a:noFill/>
                    </a:ln>
                  </pic:spPr>
                </pic:pic>
              </a:graphicData>
            </a:graphic>
          </wp:inline>
        </w:drawing>
      </w:r>
    </w:p>
    <w:p w14:paraId="6E507D21" w14:textId="77777777" w:rsidR="00EE1DBF" w:rsidRDefault="00EE1DBF" w:rsidP="00404CAB"/>
    <w:p w14:paraId="3DF125B5" w14:textId="5C268B5D" w:rsidR="008F3A2F" w:rsidRDefault="008F3A2F" w:rsidP="00EE1DBF">
      <w:r>
        <w:t xml:space="preserve">The folders on the left will need to be set up by you for each project. How you do this is up to you. This is an example of an existing users. </w:t>
      </w:r>
    </w:p>
    <w:p w14:paraId="5E484192" w14:textId="72478CCA" w:rsidR="00EE1DBF" w:rsidRPr="00EE1DBF" w:rsidRDefault="00EE1DBF" w:rsidP="00EE1DBF">
      <w:r w:rsidRPr="00EE1DBF">
        <w:lastRenderedPageBreak/>
        <w:t xml:space="preserve">The first time you use </w:t>
      </w:r>
      <w:proofErr w:type="spellStart"/>
      <w:r w:rsidRPr="00EE1DBF">
        <w:t>Jupyter</w:t>
      </w:r>
      <w:proofErr w:type="spellEnd"/>
      <w:r w:rsidRPr="00EE1DBF">
        <w:t xml:space="preserve"> Lab, </w:t>
      </w:r>
      <w:proofErr w:type="gramStart"/>
      <w:r w:rsidRPr="00EE1DBF">
        <w:t>you'll</w:t>
      </w:r>
      <w:proofErr w:type="gramEnd"/>
      <w:r w:rsidRPr="00EE1DBF">
        <w:t xml:space="preserve"> have to follow the guidance below to set-up your managed notebook. You should only ever have to do this once, but if you need to do it again, you'll be able to find a dedicated managed notebook set-up guide </w:t>
      </w:r>
      <w:hyperlink r:id="rId25" w:history="1">
        <w:r w:rsidRPr="00EE1DBF">
          <w:rPr>
            <w:rStyle w:val="Hyperlink"/>
          </w:rPr>
          <w:t>he</w:t>
        </w:r>
        <w:r w:rsidRPr="00EE1DBF">
          <w:rPr>
            <w:rStyle w:val="Hyperlink"/>
          </w:rPr>
          <w:t>r</w:t>
        </w:r>
        <w:r w:rsidRPr="00EE1DBF">
          <w:rPr>
            <w:rStyle w:val="Hyperlink"/>
          </w:rPr>
          <w:t>e</w:t>
        </w:r>
      </w:hyperlink>
    </w:p>
    <w:p w14:paraId="6A3798CF" w14:textId="2C562B63" w:rsidR="00DC6E58" w:rsidRDefault="00DC6E58" w:rsidP="00DC6E58">
      <w:r w:rsidRPr="00DC6E58">
        <w:t>Once the above Launcher screen is open, click the Terminal icon to start a new terminal session</w:t>
      </w:r>
      <w:proofErr w:type="gramStart"/>
      <w:r>
        <w:t xml:space="preserve">.  </w:t>
      </w:r>
      <w:proofErr w:type="gramEnd"/>
      <w:r w:rsidRPr="00DC6E58">
        <w:t xml:space="preserve">Once here type </w:t>
      </w:r>
      <w:proofErr w:type="gramStart"/>
      <w:r w:rsidRPr="00DC6E58">
        <w:t>in :</w:t>
      </w:r>
      <w:proofErr w:type="gramEnd"/>
      <w:r w:rsidRPr="00DC6E58">
        <w:t xml:space="preserve"> </w:t>
      </w:r>
      <w:r w:rsidR="00113670">
        <w:t>"</w:t>
      </w:r>
      <w:proofErr w:type="spellStart"/>
      <w:r w:rsidRPr="00DC6E58">
        <w:t>gcloud</w:t>
      </w:r>
      <w:proofErr w:type="spellEnd"/>
      <w:r w:rsidRPr="00DC6E58">
        <w:t xml:space="preserve"> auth application-default login</w:t>
      </w:r>
      <w:r w:rsidR="00113670">
        <w:t>"</w:t>
      </w:r>
    </w:p>
    <w:p w14:paraId="091BFE89" w14:textId="0E25D9DA" w:rsidR="00D74A69" w:rsidRDefault="00D74A69" w:rsidP="00DC6E58">
      <w:r>
        <w:t xml:space="preserve">When prompted type </w:t>
      </w:r>
      <w:r w:rsidR="00113670">
        <w:t>"</w:t>
      </w:r>
      <w:r>
        <w:t>Y</w:t>
      </w:r>
      <w:r w:rsidR="00113670">
        <w:t>"</w:t>
      </w:r>
      <w:r>
        <w:t xml:space="preserve"> - you will then </w:t>
      </w:r>
      <w:proofErr w:type="gramStart"/>
      <w:r>
        <w:t>be presented</w:t>
      </w:r>
      <w:proofErr w:type="gramEnd"/>
      <w:r>
        <w:t xml:space="preserve"> with "Enter authorisation code" message.</w:t>
      </w:r>
    </w:p>
    <w:p w14:paraId="524D0B6A" w14:textId="60B75713" w:rsidR="00D74A69" w:rsidRDefault="00D74A69" w:rsidP="00DC6E58">
      <w:r>
        <w:t xml:space="preserve">Select and copy (using </w:t>
      </w:r>
      <w:proofErr w:type="spellStart"/>
      <w:r>
        <w:t>Ctrl+C</w:t>
      </w:r>
      <w:proofErr w:type="spellEnd"/>
      <w:r>
        <w:t xml:space="preserve">), </w:t>
      </w:r>
      <w:r w:rsidR="00DB4E62">
        <w:t xml:space="preserve">the authorisation code and </w:t>
      </w:r>
      <w:r>
        <w:t>create a new tab in your browser and paste it into the address bar at the top</w:t>
      </w:r>
      <w:proofErr w:type="gramStart"/>
      <w:r>
        <w:t xml:space="preserve">.  </w:t>
      </w:r>
      <w:proofErr w:type="gramEnd"/>
      <w:r>
        <w:t>You may then be presented with a window that asks you to choose an account to continue to Google Auth Library</w:t>
      </w:r>
      <w:proofErr w:type="gramStart"/>
      <w:r>
        <w:t xml:space="preserve">.  </w:t>
      </w:r>
      <w:proofErr w:type="gramEnd"/>
      <w:r>
        <w:t xml:space="preserve">Select the </w:t>
      </w:r>
      <w:r w:rsidR="00113670">
        <w:t>"</w:t>
      </w:r>
      <w:r>
        <w:t>yhcr.nhs.uk account</w:t>
      </w:r>
      <w:r w:rsidR="00113670">
        <w:t>".</w:t>
      </w:r>
    </w:p>
    <w:p w14:paraId="3A84EDB0" w14:textId="77777777" w:rsidR="00DB4E62" w:rsidRDefault="00DB4E62" w:rsidP="00DC6E58"/>
    <w:p w14:paraId="29B8B9E6" w14:textId="2AF693A5" w:rsidR="00DB4E62" w:rsidRDefault="00DB4E62" w:rsidP="00DC6E58">
      <w:r>
        <w:t xml:space="preserve">Click allow and this screen will </w:t>
      </w:r>
      <w:proofErr w:type="gramStart"/>
      <w:r>
        <w:t>appear</w:t>
      </w:r>
      <w:proofErr w:type="gramEnd"/>
    </w:p>
    <w:p w14:paraId="2237BDB7" w14:textId="2745541E" w:rsidR="00D74A69" w:rsidRDefault="00DB4E62" w:rsidP="00DC6E58">
      <w:r w:rsidRPr="00DB4E62">
        <w:rPr>
          <w:noProof/>
        </w:rPr>
        <w:drawing>
          <wp:inline distT="0" distB="0" distL="0" distR="0" wp14:anchorId="1120202E" wp14:editId="79697661">
            <wp:extent cx="2437200" cy="4248000"/>
            <wp:effectExtent l="0" t="0" r="1270" b="635"/>
            <wp:docPr id="10" name="Pictur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7200" cy="4248000"/>
                    </a:xfrm>
                    <a:prstGeom prst="rect">
                      <a:avLst/>
                    </a:prstGeom>
                    <a:noFill/>
                    <a:ln>
                      <a:noFill/>
                    </a:ln>
                  </pic:spPr>
                </pic:pic>
              </a:graphicData>
            </a:graphic>
          </wp:inline>
        </w:drawing>
      </w:r>
    </w:p>
    <w:p w14:paraId="4F10C78D" w14:textId="26F2C656" w:rsidR="00D74A69" w:rsidRDefault="00D74A69" w:rsidP="00DC6E58">
      <w:r>
        <w:t xml:space="preserve">Copy the code, return to your </w:t>
      </w:r>
      <w:proofErr w:type="spellStart"/>
      <w:proofErr w:type="gramStart"/>
      <w:r>
        <w:t>JuypterLab</w:t>
      </w:r>
      <w:proofErr w:type="spellEnd"/>
      <w:proofErr w:type="gramEnd"/>
      <w:r>
        <w:t xml:space="preserve"> and paste the code in.</w:t>
      </w:r>
    </w:p>
    <w:p w14:paraId="707D98C2" w14:textId="77777777" w:rsidR="00113670" w:rsidRPr="00113670" w:rsidRDefault="00D74A69" w:rsidP="00113670">
      <w:r>
        <w:t>Hit enter (return key) then type in</w:t>
      </w:r>
      <w:r w:rsidR="00113670">
        <w:t xml:space="preserve"> the following </w:t>
      </w:r>
      <w:r w:rsidR="00113670" w:rsidRPr="00113670">
        <w:t>in an R script to set up the authentication properly.</w:t>
      </w:r>
    </w:p>
    <w:p w14:paraId="4FFE1967" w14:textId="28BC8BE4" w:rsidR="00D74A69" w:rsidRDefault="00D74A69" w:rsidP="00DC6E58">
      <w:r>
        <w:t xml:space="preserve"> </w:t>
      </w:r>
    </w:p>
    <w:p w14:paraId="3C78127E" w14:textId="74B70FD7" w:rsidR="00113670" w:rsidRDefault="00113670" w:rsidP="00113670">
      <w:r>
        <w:t>"</w:t>
      </w:r>
      <w:r w:rsidR="00DB4E62">
        <w:t>Export - GOOGLE APPLICATION_CREDENTIALS="(PATH)"</w:t>
      </w:r>
      <w:r>
        <w:t>"</w:t>
      </w:r>
    </w:p>
    <w:p w14:paraId="5FD1F6C9" w14:textId="77777777" w:rsidR="00113670" w:rsidRPr="00113670" w:rsidRDefault="00113670" w:rsidP="00113670">
      <w:pPr>
        <w:pStyle w:val="Heading1"/>
      </w:pPr>
      <w:bookmarkStart w:id="26" w:name="_Toc147937528"/>
      <w:r w:rsidRPr="00113670">
        <w:lastRenderedPageBreak/>
        <w:t>Analysing Data in Vertex Notebooks</w:t>
      </w:r>
      <w:bookmarkEnd w:id="26"/>
    </w:p>
    <w:p w14:paraId="2EFAB137" w14:textId="56AFE02C" w:rsidR="00404CAB" w:rsidRDefault="00304F6B" w:rsidP="00113670">
      <w:pPr>
        <w:pStyle w:val="Heading2"/>
      </w:pPr>
      <w:bookmarkStart w:id="27" w:name="_Toc147937529"/>
      <w:r>
        <w:t xml:space="preserve">Using R in </w:t>
      </w:r>
      <w:proofErr w:type="spellStart"/>
      <w:r>
        <w:t>Jupyter</w:t>
      </w:r>
      <w:bookmarkEnd w:id="27"/>
      <w:proofErr w:type="spellEnd"/>
    </w:p>
    <w:p w14:paraId="7148C800" w14:textId="4A55C125" w:rsidR="00113670" w:rsidRPr="00113670" w:rsidRDefault="00113670" w:rsidP="00113670">
      <w:r w:rsidRPr="00113670">
        <w:t xml:space="preserve">You </w:t>
      </w:r>
      <w:r>
        <w:t>can now setup</w:t>
      </w:r>
      <w:r w:rsidRPr="00113670">
        <w:t xml:space="preserve"> a R script as normal. B</w:t>
      </w:r>
      <w:r>
        <w:t>U</w:t>
      </w:r>
      <w:r w:rsidRPr="00113670">
        <w:t xml:space="preserve">T you must ensure that the first two lines of </w:t>
      </w:r>
      <w:r w:rsidRPr="00113670">
        <w:br/>
        <w:t xml:space="preserve">code are: </w:t>
      </w:r>
    </w:p>
    <w:p w14:paraId="102D9E3D" w14:textId="0234515C" w:rsidR="00113670" w:rsidRPr="00113670" w:rsidRDefault="00113670" w:rsidP="00113670">
      <w:r>
        <w:t>"</w:t>
      </w:r>
      <w:r w:rsidRPr="00113670">
        <w:t>library(</w:t>
      </w:r>
      <w:proofErr w:type="spellStart"/>
      <w:r w:rsidRPr="00113670">
        <w:t>bigrquery</w:t>
      </w:r>
      <w:proofErr w:type="spellEnd"/>
      <w:r w:rsidRPr="00113670">
        <w:t>)</w:t>
      </w:r>
      <w:r>
        <w:t>"</w:t>
      </w:r>
      <w:r w:rsidRPr="00113670">
        <w:br/>
      </w:r>
      <w:r>
        <w:t>"</w:t>
      </w:r>
      <w:proofErr w:type="spellStart"/>
      <w:r w:rsidRPr="00113670">
        <w:t>bg_</w:t>
      </w:r>
      <w:proofErr w:type="gramStart"/>
      <w:r w:rsidRPr="00113670">
        <w:t>auth</w:t>
      </w:r>
      <w:proofErr w:type="spellEnd"/>
      <w:r w:rsidRPr="00113670">
        <w:t>(</w:t>
      </w:r>
      <w:proofErr w:type="gramEnd"/>
      <w:r w:rsidRPr="00113670">
        <w:t>)</w:t>
      </w:r>
      <w:r>
        <w:t>"</w:t>
      </w:r>
    </w:p>
    <w:p w14:paraId="13A6EF3A" w14:textId="389986F0" w:rsidR="00304F6B" w:rsidRDefault="00113670" w:rsidP="00304F6B">
      <w:r>
        <w:t xml:space="preserve">More information on this </w:t>
      </w:r>
      <w:proofErr w:type="gramStart"/>
      <w:r>
        <w:t xml:space="preserve">is </w:t>
      </w:r>
      <w:r w:rsidR="00E96208">
        <w:t>covered</w:t>
      </w:r>
      <w:proofErr w:type="gramEnd"/>
      <w:r w:rsidR="00E96208">
        <w:t xml:space="preserve"> in the document below- see link:</w:t>
      </w:r>
    </w:p>
    <w:p w14:paraId="2A236271" w14:textId="2800863C" w:rsidR="00E96208" w:rsidRDefault="00000000" w:rsidP="00304F6B">
      <w:hyperlink r:id="rId27" w:history="1">
        <w:r w:rsidR="00E96208" w:rsidRPr="00313309">
          <w:rPr>
            <w:rStyle w:val="Hyperlink"/>
          </w:rPr>
          <w:t>https://github.com/ConnectedBradford/CB_GuidanceForAnalysts/blob/main/docs/cBdfd_newstarterguide.pdf</w:t>
        </w:r>
      </w:hyperlink>
    </w:p>
    <w:p w14:paraId="4871421E" w14:textId="77777777" w:rsidR="00E96208" w:rsidRDefault="00E96208" w:rsidP="00304F6B"/>
    <w:p w14:paraId="60F2A9A0" w14:textId="14142E5A" w:rsidR="00E96208" w:rsidRDefault="00E96208" w:rsidP="00304F6B">
      <w:r>
        <w:t xml:space="preserve">Note that we need to make </w:t>
      </w:r>
      <w:proofErr w:type="gramStart"/>
      <w:r>
        <w:t>some</w:t>
      </w:r>
      <w:proofErr w:type="gramEnd"/>
      <w:r>
        <w:t xml:space="preserve"> amendments to this section!</w:t>
      </w:r>
    </w:p>
    <w:p w14:paraId="3CB13EB1" w14:textId="14F555F6" w:rsidR="00304F6B" w:rsidRPr="00DC6E58" w:rsidRDefault="00E96208" w:rsidP="00DC6E58">
      <w:r>
        <w:t xml:space="preserve"> </w:t>
      </w:r>
    </w:p>
    <w:p w14:paraId="187A9839" w14:textId="77777777" w:rsidR="00404CAB" w:rsidRPr="00404CAB" w:rsidRDefault="00404CAB" w:rsidP="00404CAB">
      <w:pPr>
        <w:pStyle w:val="Heading2"/>
      </w:pPr>
      <w:bookmarkStart w:id="28" w:name="_Toc147937530"/>
      <w:r w:rsidRPr="00404CAB">
        <w:t>Running Python Code for Analysis</w:t>
      </w:r>
      <w:bookmarkEnd w:id="28"/>
    </w:p>
    <w:p w14:paraId="1F4D7647" w14:textId="226951CC" w:rsidR="002758C3" w:rsidRPr="002758C3" w:rsidRDefault="00724EE5" w:rsidP="002758C3">
      <w:r>
        <w:t xml:space="preserve">There are a couple of ways to access </w:t>
      </w:r>
      <w:proofErr w:type="spellStart"/>
      <w:r>
        <w:t>BigQuery</w:t>
      </w:r>
      <w:proofErr w:type="spellEnd"/>
      <w:r>
        <w:t xml:space="preserve"> via Python</w:t>
      </w:r>
      <w:proofErr w:type="gramStart"/>
      <w:r>
        <w:t xml:space="preserve">.  </w:t>
      </w:r>
      <w:proofErr w:type="gramEnd"/>
      <w:r>
        <w:t xml:space="preserve">One is using </w:t>
      </w:r>
      <w:r w:rsidR="002758C3" w:rsidRPr="002758C3">
        <w:t xml:space="preserve"> </w:t>
      </w:r>
      <w:hyperlink r:id="rId28" w:history="1">
        <w:proofErr w:type="spellStart"/>
        <w:r w:rsidR="002758C3" w:rsidRPr="002758C3">
          <w:rPr>
            <w:rStyle w:val="Hyperlink"/>
          </w:rPr>
          <w:t>google.cloud.bigquery</w:t>
        </w:r>
        <w:proofErr w:type="spellEnd"/>
        <w:r w:rsidR="002758C3" w:rsidRPr="002758C3">
          <w:rPr>
            <w:rStyle w:val="Hyperlink"/>
          </w:rPr>
          <w:t>()</w:t>
        </w:r>
      </w:hyperlink>
      <w:r w:rsidR="002758C3" w:rsidRPr="002758C3">
        <w:t xml:space="preserve"> to run SQL syntax, and the second is using Python's </w:t>
      </w:r>
      <w:hyperlink r:id="rId29" w:history="1">
        <w:r w:rsidR="002758C3" w:rsidRPr="002758C3">
          <w:rPr>
            <w:rStyle w:val="Hyperlink"/>
          </w:rPr>
          <w:t>magic-cell functionality</w:t>
        </w:r>
      </w:hyperlink>
      <w:r w:rsidR="002758C3" w:rsidRPr="002758C3">
        <w:t>.</w:t>
      </w:r>
    </w:p>
    <w:p w14:paraId="2451CF31" w14:textId="04233DAF" w:rsidR="009F68E7" w:rsidRPr="009F68E7" w:rsidRDefault="009F68E7" w:rsidP="009F68E7">
      <w:pPr>
        <w:pStyle w:val="Heading3"/>
      </w:pPr>
      <w:r w:rsidRPr="009F68E7">
        <w:t xml:space="preserve">Option 1: </w:t>
      </w:r>
      <w:proofErr w:type="spellStart"/>
      <w:proofErr w:type="gramStart"/>
      <w:r w:rsidRPr="009F68E7">
        <w:t>google.cloud</w:t>
      </w:r>
      <w:proofErr w:type="gramEnd"/>
      <w:r w:rsidRPr="009F68E7">
        <w:t>.bigquery</w:t>
      </w:r>
      <w:proofErr w:type="spellEnd"/>
    </w:p>
    <w:p w14:paraId="71864F35" w14:textId="2B927EB6" w:rsidR="009F68E7" w:rsidRPr="009F68E7" w:rsidRDefault="009F68E7" w:rsidP="009F68E7">
      <w:pPr>
        <w:pStyle w:val="Heading5"/>
      </w:pPr>
      <w:r w:rsidRPr="009F68E7">
        <w:t xml:space="preserve">Import </w:t>
      </w:r>
      <w:proofErr w:type="gramStart"/>
      <w:r w:rsidRPr="009F68E7">
        <w:t>libraries</w:t>
      </w:r>
      <w:proofErr w:type="gramEnd"/>
    </w:p>
    <w:p w14:paraId="48999E3D" w14:textId="22A355C0" w:rsidR="009F68E7" w:rsidRPr="009F68E7" w:rsidRDefault="00724EE5" w:rsidP="009F68E7">
      <w:r>
        <w:t>F</w:t>
      </w:r>
      <w:r w:rsidR="009F68E7" w:rsidRPr="009F68E7">
        <w:t xml:space="preserve">rom </w:t>
      </w:r>
      <w:proofErr w:type="spellStart"/>
      <w:proofErr w:type="gramStart"/>
      <w:r w:rsidR="009F68E7" w:rsidRPr="009F68E7">
        <w:t>google.cloud</w:t>
      </w:r>
      <w:proofErr w:type="spellEnd"/>
      <w:proofErr w:type="gramEnd"/>
      <w:r w:rsidR="009F68E7" w:rsidRPr="009F68E7">
        <w:t xml:space="preserve"> import </w:t>
      </w:r>
      <w:proofErr w:type="spellStart"/>
      <w:r w:rsidR="009F68E7" w:rsidRPr="009F68E7">
        <w:t>bigquery</w:t>
      </w:r>
      <w:proofErr w:type="spellEnd"/>
    </w:p>
    <w:p w14:paraId="485858E9" w14:textId="498CBAA7" w:rsidR="009F68E7" w:rsidRPr="009F68E7" w:rsidRDefault="009F68E7" w:rsidP="009F68E7">
      <w:pPr>
        <w:pStyle w:val="Heading5"/>
      </w:pPr>
      <w:r w:rsidRPr="009F68E7">
        <w:t xml:space="preserve">Instantiate </w:t>
      </w:r>
      <w:proofErr w:type="spellStart"/>
      <w:r w:rsidRPr="009F68E7">
        <w:t>bigQuery</w:t>
      </w:r>
      <w:proofErr w:type="spellEnd"/>
      <w:r w:rsidRPr="009F68E7">
        <w:t xml:space="preserve"> client. </w:t>
      </w:r>
    </w:p>
    <w:p w14:paraId="0057B8D1" w14:textId="57B977D1" w:rsidR="009F68E7" w:rsidRPr="009F68E7" w:rsidRDefault="00327EDA" w:rsidP="009F68E7">
      <w:r>
        <w:t>"</w:t>
      </w:r>
      <w:r w:rsidR="009F68E7" w:rsidRPr="009F68E7">
        <w:t xml:space="preserve">client = </w:t>
      </w:r>
      <w:proofErr w:type="spellStart"/>
      <w:proofErr w:type="gramStart"/>
      <w:r w:rsidR="009F68E7" w:rsidRPr="009F68E7">
        <w:t>bigquery.Client</w:t>
      </w:r>
      <w:proofErr w:type="spellEnd"/>
      <w:proofErr w:type="gramEnd"/>
      <w:r w:rsidR="009F68E7" w:rsidRPr="009F68E7">
        <w:t>()</w:t>
      </w:r>
      <w:r>
        <w:t>"</w:t>
      </w:r>
    </w:p>
    <w:p w14:paraId="4059D90E" w14:textId="77777777" w:rsidR="009F68E7" w:rsidRPr="009F68E7" w:rsidRDefault="009F68E7" w:rsidP="009F68E7">
      <w:r w:rsidRPr="009F68E7">
        <w:t xml:space="preserve">The </w:t>
      </w:r>
      <w:proofErr w:type="spellStart"/>
      <w:r w:rsidRPr="009F68E7">
        <w:t>bigquery</w:t>
      </w:r>
      <w:proofErr w:type="spellEnd"/>
      <w:r w:rsidRPr="009F68E7">
        <w:t xml:space="preserve"> client will accept the SQL syntax as a string. For example:</w:t>
      </w:r>
    </w:p>
    <w:p w14:paraId="51E8D197" w14:textId="77777777" w:rsidR="009F68E7" w:rsidRPr="009F68E7" w:rsidRDefault="009F68E7" w:rsidP="009F68E7">
      <w:r w:rsidRPr="009F68E7">
        <w:t>Define string of SQL syntax</w:t>
      </w:r>
    </w:p>
    <w:p w14:paraId="6BBD7E78" w14:textId="58DE0969" w:rsidR="009F68E7" w:rsidRPr="009F68E7" w:rsidRDefault="00327EDA" w:rsidP="009F68E7">
      <w:r>
        <w:t>"</w:t>
      </w:r>
      <w:proofErr w:type="spellStart"/>
      <w:proofErr w:type="gramStart"/>
      <w:r w:rsidR="009F68E7" w:rsidRPr="009F68E7">
        <w:t>my</w:t>
      </w:r>
      <w:proofErr w:type="gramEnd"/>
      <w:r w:rsidR="009F68E7" w:rsidRPr="009F68E7">
        <w:t>_sql_syntax</w:t>
      </w:r>
      <w:proofErr w:type="spellEnd"/>
      <w:r w:rsidR="009F68E7" w:rsidRPr="009F68E7">
        <w:t xml:space="preserve"> = """ SELECT </w:t>
      </w:r>
      <w:proofErr w:type="spellStart"/>
      <w:r w:rsidR="009F68E7" w:rsidRPr="009F68E7">
        <w:t>year_of_birth</w:t>
      </w:r>
      <w:proofErr w:type="spellEnd"/>
      <w:r w:rsidR="009F68E7" w:rsidRPr="009F68E7">
        <w:t xml:space="preserve"> FROM </w:t>
      </w:r>
      <w:proofErr w:type="spellStart"/>
      <w:r w:rsidR="009F68E7" w:rsidRPr="009F68E7">
        <w:t>yhcr-prd-phm-bia-core.CY_MYSPACE_CMC.person</w:t>
      </w:r>
      <w:proofErr w:type="spellEnd"/>
      <w:r w:rsidR="009F68E7" w:rsidRPr="009F68E7">
        <w:t xml:space="preserve"> WHERE </w:t>
      </w:r>
      <w:proofErr w:type="spellStart"/>
      <w:r w:rsidR="009F68E7" w:rsidRPr="009F68E7">
        <w:t>year_of_birth</w:t>
      </w:r>
      <w:proofErr w:type="spellEnd"/>
      <w:r w:rsidR="009F68E7" w:rsidRPr="009F68E7">
        <w:t xml:space="preserve"> IS NOT NULL LIMIT 5 """</w:t>
      </w:r>
      <w:r>
        <w:t>"</w:t>
      </w:r>
    </w:p>
    <w:p w14:paraId="5FA9C205" w14:textId="77777777" w:rsidR="009F68E7" w:rsidRPr="009F68E7" w:rsidRDefault="009F68E7" w:rsidP="009F68E7">
      <w:r w:rsidRPr="009F68E7">
        <w:t xml:space="preserve">Run SQL string and store in a </w:t>
      </w:r>
      <w:proofErr w:type="spellStart"/>
      <w:proofErr w:type="gramStart"/>
      <w:r w:rsidRPr="009F68E7">
        <w:t>pandas.DataFrame</w:t>
      </w:r>
      <w:proofErr w:type="spellEnd"/>
      <w:proofErr w:type="gramEnd"/>
    </w:p>
    <w:p w14:paraId="0E85208C" w14:textId="1BAA12DC" w:rsidR="009F68E7" w:rsidRPr="009F68E7" w:rsidRDefault="00327EDA" w:rsidP="009F68E7">
      <w:r>
        <w:t>"</w:t>
      </w:r>
      <w:proofErr w:type="spellStart"/>
      <w:r w:rsidR="009F68E7" w:rsidRPr="009F68E7">
        <w:t>client_query_output</w:t>
      </w:r>
      <w:proofErr w:type="spellEnd"/>
      <w:r w:rsidR="009F68E7" w:rsidRPr="009F68E7">
        <w:t xml:space="preserve"> = </w:t>
      </w:r>
      <w:proofErr w:type="spellStart"/>
      <w:proofErr w:type="gramStart"/>
      <w:r w:rsidR="009F68E7" w:rsidRPr="009F68E7">
        <w:t>client.query</w:t>
      </w:r>
      <w:proofErr w:type="spellEnd"/>
      <w:proofErr w:type="gramEnd"/>
      <w:r w:rsidR="009F68E7" w:rsidRPr="009F68E7">
        <w:t>(</w:t>
      </w:r>
      <w:proofErr w:type="spellStart"/>
      <w:r w:rsidR="009F68E7" w:rsidRPr="009F68E7">
        <w:t>my_sql_syntax</w:t>
      </w:r>
      <w:proofErr w:type="spellEnd"/>
      <w:r w:rsidR="009F68E7" w:rsidRPr="009F68E7">
        <w:t>).</w:t>
      </w:r>
      <w:proofErr w:type="spellStart"/>
      <w:r w:rsidR="009F68E7" w:rsidRPr="009F68E7">
        <w:t>to_dataframe</w:t>
      </w:r>
      <w:proofErr w:type="spellEnd"/>
      <w:r w:rsidR="009F68E7" w:rsidRPr="009F68E7">
        <w:t xml:space="preserve">() </w:t>
      </w:r>
      <w:proofErr w:type="spellStart"/>
      <w:r w:rsidR="009F68E7" w:rsidRPr="009F68E7">
        <w:t>client_query_output</w:t>
      </w:r>
      <w:proofErr w:type="spellEnd"/>
      <w:r>
        <w:t>"</w:t>
      </w:r>
    </w:p>
    <w:p w14:paraId="243E4F76" w14:textId="77777777" w:rsidR="009F68E7" w:rsidRPr="009F68E7" w:rsidRDefault="009F68E7" w:rsidP="009F68E7">
      <w:r w:rsidRPr="009F68E7">
        <w:t xml:space="preserve">Output will look like </w:t>
      </w:r>
      <w:proofErr w:type="gramStart"/>
      <w:r w:rsidRPr="009F68E7">
        <w:t>this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1"/>
      </w:tblGrid>
      <w:tr w:rsidR="009F68E7" w14:paraId="02F2A653" w14:textId="77777777" w:rsidTr="0077250D">
        <w:trPr>
          <w:tblHeader/>
          <w:tblCellSpacing w:w="15" w:type="dxa"/>
        </w:trPr>
        <w:tc>
          <w:tcPr>
            <w:tcW w:w="0" w:type="auto"/>
            <w:vAlign w:val="center"/>
            <w:hideMark/>
          </w:tcPr>
          <w:p w14:paraId="057B28FA" w14:textId="66A24E92" w:rsidR="009F68E7" w:rsidRPr="009F68E7" w:rsidRDefault="00327EDA" w:rsidP="009F68E7">
            <w:r>
              <w:t>"</w:t>
            </w:r>
            <w:proofErr w:type="spellStart"/>
            <w:proofErr w:type="gramStart"/>
            <w:r w:rsidR="009F68E7" w:rsidRPr="009F68E7">
              <w:t>year</w:t>
            </w:r>
            <w:proofErr w:type="gramEnd"/>
            <w:r w:rsidR="009F68E7" w:rsidRPr="009F68E7">
              <w:t>_of_birth</w:t>
            </w:r>
            <w:proofErr w:type="spellEnd"/>
          </w:p>
        </w:tc>
        <w:tc>
          <w:tcPr>
            <w:tcW w:w="0" w:type="auto"/>
            <w:vAlign w:val="center"/>
            <w:hideMark/>
          </w:tcPr>
          <w:p w14:paraId="60DFC0C1" w14:textId="77777777" w:rsidR="009F68E7" w:rsidRPr="009F68E7" w:rsidRDefault="009F68E7" w:rsidP="009F68E7"/>
        </w:tc>
      </w:tr>
      <w:tr w:rsidR="009F68E7" w14:paraId="4673E7F7" w14:textId="77777777" w:rsidTr="0077250D">
        <w:trPr>
          <w:tblCellSpacing w:w="15" w:type="dxa"/>
        </w:trPr>
        <w:tc>
          <w:tcPr>
            <w:tcW w:w="0" w:type="auto"/>
            <w:vAlign w:val="center"/>
            <w:hideMark/>
          </w:tcPr>
          <w:p w14:paraId="31E37B72" w14:textId="77777777" w:rsidR="009F68E7" w:rsidRPr="009F68E7" w:rsidRDefault="009F68E7" w:rsidP="009F68E7">
            <w:r w:rsidRPr="009F68E7">
              <w:t>1900</w:t>
            </w:r>
          </w:p>
        </w:tc>
        <w:tc>
          <w:tcPr>
            <w:tcW w:w="0" w:type="auto"/>
            <w:vAlign w:val="center"/>
            <w:hideMark/>
          </w:tcPr>
          <w:p w14:paraId="7F038E38" w14:textId="77777777" w:rsidR="009F68E7" w:rsidRPr="009F68E7" w:rsidRDefault="009F68E7" w:rsidP="009F68E7"/>
        </w:tc>
      </w:tr>
      <w:tr w:rsidR="009F68E7" w14:paraId="1FEB37F1" w14:textId="77777777" w:rsidTr="0077250D">
        <w:trPr>
          <w:tblCellSpacing w:w="15" w:type="dxa"/>
        </w:trPr>
        <w:tc>
          <w:tcPr>
            <w:tcW w:w="0" w:type="auto"/>
            <w:vAlign w:val="center"/>
            <w:hideMark/>
          </w:tcPr>
          <w:p w14:paraId="6796BEAD" w14:textId="77777777" w:rsidR="009F68E7" w:rsidRPr="009F68E7" w:rsidRDefault="009F68E7" w:rsidP="009F68E7">
            <w:r w:rsidRPr="009F68E7">
              <w:t>1900</w:t>
            </w:r>
          </w:p>
        </w:tc>
        <w:tc>
          <w:tcPr>
            <w:tcW w:w="0" w:type="auto"/>
            <w:vAlign w:val="center"/>
            <w:hideMark/>
          </w:tcPr>
          <w:p w14:paraId="1D1DEBC9" w14:textId="77777777" w:rsidR="009F68E7" w:rsidRPr="009F68E7" w:rsidRDefault="009F68E7" w:rsidP="009F68E7"/>
        </w:tc>
      </w:tr>
      <w:tr w:rsidR="009F68E7" w14:paraId="0FC05C86" w14:textId="77777777" w:rsidTr="0077250D">
        <w:trPr>
          <w:tblCellSpacing w:w="15" w:type="dxa"/>
        </w:trPr>
        <w:tc>
          <w:tcPr>
            <w:tcW w:w="0" w:type="auto"/>
            <w:vAlign w:val="center"/>
            <w:hideMark/>
          </w:tcPr>
          <w:p w14:paraId="1DCDDBB0" w14:textId="77777777" w:rsidR="009F68E7" w:rsidRPr="009F68E7" w:rsidRDefault="009F68E7" w:rsidP="009F68E7">
            <w:r w:rsidRPr="009F68E7">
              <w:lastRenderedPageBreak/>
              <w:t>1900</w:t>
            </w:r>
          </w:p>
        </w:tc>
        <w:tc>
          <w:tcPr>
            <w:tcW w:w="0" w:type="auto"/>
            <w:vAlign w:val="center"/>
            <w:hideMark/>
          </w:tcPr>
          <w:p w14:paraId="7D71BF2F" w14:textId="77777777" w:rsidR="009F68E7" w:rsidRPr="009F68E7" w:rsidRDefault="009F68E7" w:rsidP="009F68E7"/>
        </w:tc>
      </w:tr>
      <w:tr w:rsidR="009F68E7" w14:paraId="02826EB7" w14:textId="77777777" w:rsidTr="0077250D">
        <w:trPr>
          <w:tblCellSpacing w:w="15" w:type="dxa"/>
        </w:trPr>
        <w:tc>
          <w:tcPr>
            <w:tcW w:w="0" w:type="auto"/>
            <w:vAlign w:val="center"/>
            <w:hideMark/>
          </w:tcPr>
          <w:p w14:paraId="61AA2A43" w14:textId="77777777" w:rsidR="009F68E7" w:rsidRPr="009F68E7" w:rsidRDefault="009F68E7" w:rsidP="009F68E7">
            <w:r w:rsidRPr="009F68E7">
              <w:t>1900</w:t>
            </w:r>
          </w:p>
        </w:tc>
        <w:tc>
          <w:tcPr>
            <w:tcW w:w="0" w:type="auto"/>
            <w:vAlign w:val="center"/>
            <w:hideMark/>
          </w:tcPr>
          <w:p w14:paraId="58244546" w14:textId="77777777" w:rsidR="009F68E7" w:rsidRPr="009F68E7" w:rsidRDefault="009F68E7" w:rsidP="009F68E7"/>
        </w:tc>
      </w:tr>
      <w:tr w:rsidR="009F68E7" w14:paraId="0CB13564" w14:textId="77777777" w:rsidTr="0077250D">
        <w:trPr>
          <w:tblCellSpacing w:w="15" w:type="dxa"/>
        </w:trPr>
        <w:tc>
          <w:tcPr>
            <w:tcW w:w="0" w:type="auto"/>
            <w:vAlign w:val="center"/>
            <w:hideMark/>
          </w:tcPr>
          <w:p w14:paraId="60DE259D" w14:textId="7BAD3045" w:rsidR="009F68E7" w:rsidRPr="009F68E7" w:rsidRDefault="009F68E7" w:rsidP="009F68E7">
            <w:r w:rsidRPr="009F68E7">
              <w:t>1900</w:t>
            </w:r>
            <w:r w:rsidR="00327EDA">
              <w:t>"</w:t>
            </w:r>
          </w:p>
        </w:tc>
        <w:tc>
          <w:tcPr>
            <w:tcW w:w="0" w:type="auto"/>
            <w:vAlign w:val="center"/>
            <w:hideMark/>
          </w:tcPr>
          <w:p w14:paraId="4555EEA6" w14:textId="77777777" w:rsidR="009F68E7" w:rsidRPr="009F68E7" w:rsidRDefault="009F68E7" w:rsidP="009F68E7"/>
        </w:tc>
      </w:tr>
    </w:tbl>
    <w:p w14:paraId="055A0410" w14:textId="253D9BF7" w:rsidR="009F68E7" w:rsidRPr="009F68E7" w:rsidRDefault="009F68E7" w:rsidP="009F68E7">
      <w:pPr>
        <w:pStyle w:val="Heading3"/>
      </w:pPr>
      <w:r w:rsidRPr="009F68E7">
        <w:t>Option 2: Magic Cells</w:t>
      </w:r>
    </w:p>
    <w:p w14:paraId="695A9F45" w14:textId="77777777" w:rsidR="009F68E7" w:rsidRPr="009F68E7" w:rsidRDefault="009F68E7" w:rsidP="009F68E7">
      <w:r w:rsidRPr="009F68E7">
        <w:t xml:space="preserve">Note: the below is a script that can </w:t>
      </w:r>
      <w:proofErr w:type="gramStart"/>
      <w:r w:rsidRPr="009F68E7">
        <w:t>be copied</w:t>
      </w:r>
      <w:proofErr w:type="gramEnd"/>
      <w:r w:rsidRPr="009F68E7">
        <w:t xml:space="preserve"> into a Python notebook. It </w:t>
      </w:r>
      <w:proofErr w:type="gramStart"/>
      <w:r w:rsidRPr="009F68E7">
        <w:t>can't</w:t>
      </w:r>
      <w:proofErr w:type="gramEnd"/>
      <w:r w:rsidRPr="009F68E7">
        <w:t xml:space="preserve"> be executed here, as this guide is being produced as an R Markdown file.</w:t>
      </w:r>
    </w:p>
    <w:p w14:paraId="549D0284" w14:textId="269086E4" w:rsidR="009F68E7" w:rsidRPr="009F68E7" w:rsidRDefault="00113670" w:rsidP="009F68E7">
      <w:r>
        <w:t>"</w:t>
      </w:r>
      <w:r w:rsidR="009F68E7" w:rsidRPr="009F68E7">
        <w:t>%</w:t>
      </w:r>
      <w:proofErr w:type="spellStart"/>
      <w:r w:rsidR="009F68E7" w:rsidRPr="009F68E7">
        <w:t>load_ext</w:t>
      </w:r>
      <w:proofErr w:type="spellEnd"/>
      <w:r w:rsidR="009F68E7" w:rsidRPr="009F68E7">
        <w:t xml:space="preserve"> </w:t>
      </w:r>
      <w:proofErr w:type="spellStart"/>
      <w:proofErr w:type="gramStart"/>
      <w:r w:rsidR="009F68E7" w:rsidRPr="009F68E7">
        <w:t>google.cloud</w:t>
      </w:r>
      <w:proofErr w:type="gramEnd"/>
      <w:r w:rsidR="009F68E7" w:rsidRPr="009F68E7">
        <w:t>.bigquery</w:t>
      </w:r>
      <w:proofErr w:type="spellEnd"/>
    </w:p>
    <w:p w14:paraId="267663BD" w14:textId="77777777" w:rsidR="009F68E7" w:rsidRPr="009F68E7" w:rsidRDefault="009F68E7" w:rsidP="009F68E7">
      <w:r w:rsidRPr="009F68E7">
        <w:t>New cell</w:t>
      </w:r>
    </w:p>
    <w:p w14:paraId="26DCFEB6" w14:textId="511B7CD3" w:rsidR="009F68E7" w:rsidRPr="009F68E7" w:rsidRDefault="009F68E7" w:rsidP="009F68E7">
      <w:r w:rsidRPr="009F68E7">
        <w:t>%%</w:t>
      </w:r>
      <w:proofErr w:type="spellStart"/>
      <w:r w:rsidRPr="009F68E7">
        <w:t>bigquery</w:t>
      </w:r>
      <w:proofErr w:type="spellEnd"/>
    </w:p>
    <w:p w14:paraId="072456AD" w14:textId="77777777" w:rsidR="009F68E7" w:rsidRPr="009F68E7" w:rsidRDefault="009F68E7" w:rsidP="009F68E7">
      <w:r w:rsidRPr="009F68E7">
        <w:t>SELECT</w:t>
      </w:r>
    </w:p>
    <w:p w14:paraId="181DD410" w14:textId="77777777" w:rsidR="009F68E7" w:rsidRPr="009F68E7" w:rsidRDefault="009F68E7" w:rsidP="009F68E7">
      <w:r w:rsidRPr="009F68E7">
        <w:t>gender,</w:t>
      </w:r>
    </w:p>
    <w:p w14:paraId="4B5D198B" w14:textId="77777777" w:rsidR="009F68E7" w:rsidRPr="009F68E7" w:rsidRDefault="009F68E7" w:rsidP="009F68E7">
      <w:proofErr w:type="gramStart"/>
      <w:r w:rsidRPr="009F68E7">
        <w:t>COUNT(</w:t>
      </w:r>
      <w:proofErr w:type="spellStart"/>
      <w:proofErr w:type="gramEnd"/>
      <w:r w:rsidRPr="009F68E7">
        <w:t>person_id</w:t>
      </w:r>
      <w:proofErr w:type="spellEnd"/>
      <w:r w:rsidRPr="009F68E7">
        <w:t xml:space="preserve">) as </w:t>
      </w:r>
      <w:proofErr w:type="spellStart"/>
      <w:r w:rsidRPr="009F68E7">
        <w:t>person_count</w:t>
      </w:r>
      <w:proofErr w:type="spellEnd"/>
    </w:p>
    <w:p w14:paraId="4DA9B805" w14:textId="77777777" w:rsidR="009F68E7" w:rsidRPr="009F68E7" w:rsidRDefault="009F68E7" w:rsidP="009F68E7">
      <w:r w:rsidRPr="009F68E7">
        <w:t xml:space="preserve">FROM </w:t>
      </w:r>
      <w:proofErr w:type="spellStart"/>
      <w:r w:rsidRPr="009F68E7">
        <w:t>yhcr-prd-phm-bia-core.CY_MYSPACE_RS.asc_person_demos</w:t>
      </w:r>
      <w:proofErr w:type="spellEnd"/>
    </w:p>
    <w:p w14:paraId="03057F72" w14:textId="77777777" w:rsidR="009F68E7" w:rsidRPr="009F68E7" w:rsidRDefault="009F68E7" w:rsidP="009F68E7">
      <w:r w:rsidRPr="009F68E7">
        <w:t>GROUP BY gender</w:t>
      </w:r>
    </w:p>
    <w:p w14:paraId="04F6F3E9" w14:textId="66C07A5C" w:rsidR="009F68E7" w:rsidRDefault="009F68E7" w:rsidP="009F68E7">
      <w:r w:rsidRPr="009F68E7">
        <w:t>ORDER BY gender</w:t>
      </w:r>
      <w:r w:rsidR="00113670">
        <w:t>"</w:t>
      </w:r>
    </w:p>
    <w:p w14:paraId="5E7AE761" w14:textId="77777777" w:rsidR="00113670" w:rsidRDefault="00113670" w:rsidP="009F68E7"/>
    <w:p w14:paraId="10F7EDAB" w14:textId="2A8BF7F6" w:rsidR="009F68E7" w:rsidRPr="009F68E7" w:rsidRDefault="009F68E7" w:rsidP="009F68E7">
      <w:r w:rsidRPr="009F68E7">
        <w:t>Output will look like this</w:t>
      </w:r>
      <w:r w:rsidR="0011367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gridCol w:w="1360"/>
      </w:tblGrid>
      <w:tr w:rsidR="009F68E7" w14:paraId="4B362F80" w14:textId="77777777" w:rsidTr="0077250D">
        <w:trPr>
          <w:tblHeader/>
          <w:tblCellSpacing w:w="15" w:type="dxa"/>
        </w:trPr>
        <w:tc>
          <w:tcPr>
            <w:tcW w:w="0" w:type="auto"/>
            <w:vAlign w:val="center"/>
            <w:hideMark/>
          </w:tcPr>
          <w:p w14:paraId="12657030" w14:textId="0122F99C" w:rsidR="009F68E7" w:rsidRPr="009F68E7" w:rsidRDefault="00113670" w:rsidP="009F68E7">
            <w:r>
              <w:t>"</w:t>
            </w:r>
            <w:proofErr w:type="gramStart"/>
            <w:r w:rsidR="009F68E7" w:rsidRPr="009F68E7">
              <w:t>gender</w:t>
            </w:r>
            <w:proofErr w:type="gramEnd"/>
          </w:p>
        </w:tc>
        <w:tc>
          <w:tcPr>
            <w:tcW w:w="0" w:type="auto"/>
            <w:vAlign w:val="center"/>
            <w:hideMark/>
          </w:tcPr>
          <w:p w14:paraId="588D9912" w14:textId="77777777" w:rsidR="009F68E7" w:rsidRPr="009F68E7" w:rsidRDefault="009F68E7" w:rsidP="009F68E7">
            <w:proofErr w:type="spellStart"/>
            <w:r w:rsidRPr="009F68E7">
              <w:t>person_count</w:t>
            </w:r>
            <w:proofErr w:type="spellEnd"/>
          </w:p>
        </w:tc>
      </w:tr>
      <w:tr w:rsidR="009F68E7" w14:paraId="1DD083D9" w14:textId="77777777" w:rsidTr="0077250D">
        <w:trPr>
          <w:tblCellSpacing w:w="15" w:type="dxa"/>
        </w:trPr>
        <w:tc>
          <w:tcPr>
            <w:tcW w:w="0" w:type="auto"/>
            <w:vAlign w:val="center"/>
            <w:hideMark/>
          </w:tcPr>
          <w:p w14:paraId="78C92F7E" w14:textId="77777777" w:rsidR="009F68E7" w:rsidRPr="009F68E7" w:rsidRDefault="009F68E7" w:rsidP="009F68E7">
            <w:r w:rsidRPr="009F68E7">
              <w:t>FEMALE</w:t>
            </w:r>
          </w:p>
        </w:tc>
        <w:tc>
          <w:tcPr>
            <w:tcW w:w="0" w:type="auto"/>
            <w:vAlign w:val="center"/>
            <w:hideMark/>
          </w:tcPr>
          <w:p w14:paraId="592FE77D" w14:textId="77777777" w:rsidR="009F68E7" w:rsidRPr="009F68E7" w:rsidRDefault="009F68E7" w:rsidP="009F68E7">
            <w:r w:rsidRPr="009F68E7">
              <w:t>27888</w:t>
            </w:r>
          </w:p>
        </w:tc>
      </w:tr>
      <w:tr w:rsidR="009F68E7" w14:paraId="2280C696" w14:textId="77777777" w:rsidTr="0077250D">
        <w:trPr>
          <w:tblCellSpacing w:w="15" w:type="dxa"/>
        </w:trPr>
        <w:tc>
          <w:tcPr>
            <w:tcW w:w="0" w:type="auto"/>
            <w:vAlign w:val="center"/>
            <w:hideMark/>
          </w:tcPr>
          <w:p w14:paraId="635EE2B6" w14:textId="77777777" w:rsidR="009F68E7" w:rsidRPr="009F68E7" w:rsidRDefault="009F68E7" w:rsidP="009F68E7">
            <w:r w:rsidRPr="009F68E7">
              <w:t>MALE</w:t>
            </w:r>
          </w:p>
        </w:tc>
        <w:tc>
          <w:tcPr>
            <w:tcW w:w="0" w:type="auto"/>
            <w:vAlign w:val="center"/>
            <w:hideMark/>
          </w:tcPr>
          <w:p w14:paraId="4A2C59E0" w14:textId="77777777" w:rsidR="009F68E7" w:rsidRPr="009F68E7" w:rsidRDefault="009F68E7" w:rsidP="009F68E7">
            <w:r w:rsidRPr="009F68E7">
              <w:t>21751</w:t>
            </w:r>
          </w:p>
        </w:tc>
      </w:tr>
      <w:tr w:rsidR="009F68E7" w14:paraId="328795E9" w14:textId="77777777" w:rsidTr="0077250D">
        <w:trPr>
          <w:tblCellSpacing w:w="15" w:type="dxa"/>
        </w:trPr>
        <w:tc>
          <w:tcPr>
            <w:tcW w:w="0" w:type="auto"/>
            <w:vAlign w:val="center"/>
            <w:hideMark/>
          </w:tcPr>
          <w:p w14:paraId="414F24A9" w14:textId="77777777" w:rsidR="009F68E7" w:rsidRPr="009F68E7" w:rsidRDefault="009F68E7" w:rsidP="009F68E7">
            <w:r w:rsidRPr="009F68E7">
              <w:t>UNKNOWN</w:t>
            </w:r>
          </w:p>
        </w:tc>
        <w:tc>
          <w:tcPr>
            <w:tcW w:w="0" w:type="auto"/>
            <w:vAlign w:val="center"/>
            <w:hideMark/>
          </w:tcPr>
          <w:p w14:paraId="143E3BC4" w14:textId="35CE9583" w:rsidR="009F68E7" w:rsidRPr="009F68E7" w:rsidRDefault="009F68E7" w:rsidP="009F68E7">
            <w:r w:rsidRPr="009F68E7">
              <w:t>2</w:t>
            </w:r>
            <w:r w:rsidR="00113670">
              <w:t>"</w:t>
            </w:r>
          </w:p>
        </w:tc>
      </w:tr>
    </w:tbl>
    <w:p w14:paraId="168EDEF8" w14:textId="0FABDDE7" w:rsidR="009F68E7" w:rsidRPr="009F68E7" w:rsidRDefault="009F68E7" w:rsidP="009F68E7">
      <w:r w:rsidRPr="009F68E7">
        <w:t xml:space="preserve">Note: to save the query as a dataframe just type the name of your data frame after </w:t>
      </w:r>
      <w:r w:rsidR="00113670">
        <w:t>"</w:t>
      </w:r>
      <w:r w:rsidRPr="009F68E7">
        <w:t>%%</w:t>
      </w:r>
      <w:proofErr w:type="spellStart"/>
      <w:r w:rsidRPr="009F68E7">
        <w:t>bigquery</w:t>
      </w:r>
      <w:proofErr w:type="spellEnd"/>
      <w:r w:rsidR="00113670">
        <w:t>"</w:t>
      </w:r>
      <w:r w:rsidRPr="009F68E7">
        <w:t xml:space="preserve">. </w:t>
      </w:r>
      <w:proofErr w:type="gramStart"/>
      <w:r w:rsidRPr="009F68E7">
        <w:t>e.g.</w:t>
      </w:r>
      <w:proofErr w:type="gramEnd"/>
      <w:r w:rsidRPr="009F68E7">
        <w:t xml:space="preserve"> </w:t>
      </w:r>
      <w:r w:rsidR="00113670">
        <w:t>"</w:t>
      </w:r>
      <w:r w:rsidRPr="009F68E7">
        <w:t>%%</w:t>
      </w:r>
      <w:proofErr w:type="spellStart"/>
      <w:r w:rsidRPr="009F68E7">
        <w:t>bigquery</w:t>
      </w:r>
      <w:proofErr w:type="spellEnd"/>
      <w:r w:rsidRPr="009F68E7">
        <w:t xml:space="preserve"> </w:t>
      </w:r>
      <w:proofErr w:type="spellStart"/>
      <w:r w:rsidRPr="009F68E7">
        <w:t>python_demo</w:t>
      </w:r>
      <w:proofErr w:type="spellEnd"/>
      <w:r w:rsidR="00113670">
        <w:t>"</w:t>
      </w:r>
      <w:r w:rsidRPr="009F68E7">
        <w:t xml:space="preserve"> (you will not see a table output when you execute this</w:t>
      </w:r>
    </w:p>
    <w:p w14:paraId="1AB156BC" w14:textId="4ADF82A9" w:rsidR="00D74A69" w:rsidRPr="00D74A69" w:rsidRDefault="009F68E7" w:rsidP="00D74A69">
      <w:r>
        <w:t xml:space="preserve">Using </w:t>
      </w:r>
      <w:proofErr w:type="gramStart"/>
      <w:r>
        <w:t>R</w:t>
      </w:r>
      <w:proofErr w:type="gramEnd"/>
      <w:r>
        <w:t xml:space="preserve"> you s</w:t>
      </w:r>
      <w:r w:rsidR="00D74A69">
        <w:t>t</w:t>
      </w:r>
      <w:r w:rsidR="00D74A69" w:rsidRPr="00D74A69">
        <w:t xml:space="preserve">art by pulling in </w:t>
      </w:r>
      <w:proofErr w:type="spellStart"/>
      <w:r w:rsidR="00327EDA">
        <w:t>B</w:t>
      </w:r>
      <w:r w:rsidR="00D74A69" w:rsidRPr="00D74A69">
        <w:t>ig</w:t>
      </w:r>
      <w:r w:rsidR="00327EDA">
        <w:t>Q</w:t>
      </w:r>
      <w:r w:rsidR="00D74A69" w:rsidRPr="00D74A69">
        <w:t>uery</w:t>
      </w:r>
      <w:proofErr w:type="spellEnd"/>
      <w:r w:rsidR="00D74A69" w:rsidRPr="00D74A69">
        <w:t xml:space="preserve"> (and any other packages you'd like to use), which is R's package to run queries via </w:t>
      </w:r>
      <w:proofErr w:type="spellStart"/>
      <w:r w:rsidR="00D74A69" w:rsidRPr="00D74A69">
        <w:t>BigQuery</w:t>
      </w:r>
      <w:proofErr w:type="spellEnd"/>
    </w:p>
    <w:p w14:paraId="205939CC" w14:textId="14240999" w:rsidR="00D74A69" w:rsidRPr="00D74A69" w:rsidRDefault="00113670" w:rsidP="00D74A69">
      <w:r>
        <w:t>"</w:t>
      </w:r>
      <w:proofErr w:type="gramStart"/>
      <w:r w:rsidR="00D74A69" w:rsidRPr="00D74A69">
        <w:t>library</w:t>
      </w:r>
      <w:proofErr w:type="gramEnd"/>
      <w:r w:rsidR="00D74A69" w:rsidRPr="00D74A69">
        <w:t>(</w:t>
      </w:r>
      <w:proofErr w:type="spellStart"/>
      <w:r w:rsidR="00D74A69" w:rsidRPr="00D74A69">
        <w:t>bigrquery</w:t>
      </w:r>
      <w:proofErr w:type="spellEnd"/>
      <w:r w:rsidR="00D74A69" w:rsidRPr="00D74A69">
        <w:t>)</w:t>
      </w:r>
      <w:r>
        <w:t>"</w:t>
      </w:r>
    </w:p>
    <w:p w14:paraId="1A0B163C" w14:textId="66B65280" w:rsidR="00D74A69" w:rsidRDefault="00113670" w:rsidP="00D74A69">
      <w:r>
        <w:t>"</w:t>
      </w:r>
      <w:proofErr w:type="spellStart"/>
      <w:r w:rsidR="00D74A69" w:rsidRPr="00D74A69">
        <w:t>bq_</w:t>
      </w:r>
      <w:proofErr w:type="gramStart"/>
      <w:r w:rsidR="00D74A69" w:rsidRPr="00D74A69">
        <w:t>auth</w:t>
      </w:r>
      <w:proofErr w:type="spellEnd"/>
      <w:r w:rsidR="00D74A69" w:rsidRPr="00D74A69">
        <w:t>(</w:t>
      </w:r>
      <w:proofErr w:type="gramEnd"/>
      <w:r w:rsidR="00D74A69" w:rsidRPr="00D74A69">
        <w:t>)</w:t>
      </w:r>
      <w:r>
        <w:t>"</w:t>
      </w:r>
    </w:p>
    <w:p w14:paraId="3C309302" w14:textId="3C4DE8C0" w:rsidR="002758C3" w:rsidRDefault="002758C3" w:rsidP="00D74A69">
      <w:r>
        <w:t xml:space="preserve">For </w:t>
      </w:r>
      <w:proofErr w:type="gramStart"/>
      <w:r>
        <w:t>example</w:t>
      </w:r>
      <w:proofErr w:type="gramEnd"/>
      <w:r>
        <w:t xml:space="preserve"> use </w:t>
      </w:r>
      <w:r w:rsidR="00B05B61">
        <w:t xml:space="preserve">the </w:t>
      </w:r>
      <w:r>
        <w:t>Lookup dataset.  Store the project ID "</w:t>
      </w:r>
      <w:proofErr w:type="spellStart"/>
      <w:r>
        <w:t>yhcr</w:t>
      </w:r>
      <w:proofErr w:type="spellEnd"/>
      <w:r>
        <w:t>-</w:t>
      </w:r>
      <w:proofErr w:type="spellStart"/>
      <w:r>
        <w:t>prd</w:t>
      </w:r>
      <w:proofErr w:type="spellEnd"/>
      <w:r>
        <w:t>-</w:t>
      </w:r>
      <w:proofErr w:type="spellStart"/>
      <w:r>
        <w:t>phm</w:t>
      </w:r>
      <w:proofErr w:type="spellEnd"/>
      <w:r>
        <w:t>-</w:t>
      </w:r>
      <w:proofErr w:type="spellStart"/>
      <w:r>
        <w:t>bia</w:t>
      </w:r>
      <w:proofErr w:type="spellEnd"/>
      <w:r>
        <w:t>-core" this is th</w:t>
      </w:r>
      <w:r w:rsidR="00113670">
        <w:t xml:space="preserve">e </w:t>
      </w:r>
      <w:r>
        <w:t>same for all Connected Bradford projects.</w:t>
      </w:r>
    </w:p>
    <w:p w14:paraId="2D2627C4" w14:textId="3772DFBA" w:rsidR="002758C3" w:rsidRPr="002758C3" w:rsidRDefault="002758C3" w:rsidP="002758C3">
      <w:r w:rsidRPr="002758C3">
        <w:t xml:space="preserve">Example dataset - change </w:t>
      </w:r>
      <w:r w:rsidR="00327EDA">
        <w:t>"</w:t>
      </w:r>
      <w:r w:rsidRPr="002758C3">
        <w:t>CB_LOOKUPS</w:t>
      </w:r>
      <w:r w:rsidR="00327EDA">
        <w:t>"</w:t>
      </w:r>
      <w:r w:rsidRPr="002758C3">
        <w:t xml:space="preserve"> to whichever dataset you want to query</w:t>
      </w:r>
      <w:r w:rsidR="00B05B61">
        <w:t>.</w:t>
      </w:r>
    </w:p>
    <w:p w14:paraId="2BD04E17" w14:textId="29F287D9" w:rsidR="002758C3" w:rsidRPr="002758C3" w:rsidRDefault="00113670" w:rsidP="002758C3">
      <w:r>
        <w:lastRenderedPageBreak/>
        <w:t>"</w:t>
      </w:r>
      <w:r w:rsidR="002758C3" w:rsidRPr="002758C3">
        <w:t>targetdb1 &lt;-'</w:t>
      </w:r>
      <w:proofErr w:type="spellStart"/>
      <w:r w:rsidR="002758C3" w:rsidRPr="002758C3">
        <w:t>yhcr-prd-phm-bia-</w:t>
      </w:r>
      <w:proofErr w:type="gramStart"/>
      <w:r w:rsidR="002758C3" w:rsidRPr="002758C3">
        <w:t>core.CB</w:t>
      </w:r>
      <w:proofErr w:type="gramEnd"/>
      <w:r w:rsidR="002758C3" w:rsidRPr="002758C3">
        <w:t>_LOOKUPS</w:t>
      </w:r>
      <w:proofErr w:type="spellEnd"/>
      <w:r w:rsidR="002758C3" w:rsidRPr="002758C3">
        <w:t>'</w:t>
      </w:r>
    </w:p>
    <w:p w14:paraId="7150918F" w14:textId="77777777" w:rsidR="002758C3" w:rsidRPr="002758C3" w:rsidRDefault="002758C3" w:rsidP="002758C3">
      <w:r w:rsidRPr="002758C3">
        <w:t>targetdb1 &lt;-</w:t>
      </w:r>
      <w:proofErr w:type="spellStart"/>
      <w:proofErr w:type="gramStart"/>
      <w:r w:rsidRPr="002758C3">
        <w:t>gsub</w:t>
      </w:r>
      <w:proofErr w:type="spellEnd"/>
      <w:r w:rsidRPr="002758C3">
        <w:t>(</w:t>
      </w:r>
      <w:proofErr w:type="gramEnd"/>
      <w:r w:rsidRPr="002758C3">
        <w:t>' ','',targetdb1)</w:t>
      </w:r>
    </w:p>
    <w:p w14:paraId="3AED068C" w14:textId="58526852" w:rsidR="002758C3" w:rsidRPr="002758C3" w:rsidRDefault="002758C3" w:rsidP="002758C3">
      <w:r w:rsidRPr="002758C3">
        <w:t>print (targetdb1)</w:t>
      </w:r>
      <w:r w:rsidR="00113670">
        <w:t>"</w:t>
      </w:r>
    </w:p>
    <w:p w14:paraId="3220FC68" w14:textId="77777777" w:rsidR="002758C3" w:rsidRPr="002758C3" w:rsidRDefault="002758C3" w:rsidP="002758C3">
      <w:r w:rsidRPr="002758C3">
        <w:t># Run</w:t>
      </w:r>
    </w:p>
    <w:p w14:paraId="367FE990" w14:textId="6C78FF7B" w:rsidR="002758C3" w:rsidRPr="002758C3" w:rsidRDefault="00113670" w:rsidP="002758C3">
      <w:r>
        <w:t>"</w:t>
      </w:r>
      <w:r w:rsidR="002758C3" w:rsidRPr="002758C3">
        <w:t>[1] "</w:t>
      </w:r>
      <w:proofErr w:type="spellStart"/>
      <w:r w:rsidR="002758C3" w:rsidRPr="002758C3">
        <w:t>yhcr-prd-phm-bia-</w:t>
      </w:r>
      <w:proofErr w:type="gramStart"/>
      <w:r w:rsidR="002758C3" w:rsidRPr="002758C3">
        <w:t>core.CB</w:t>
      </w:r>
      <w:proofErr w:type="gramEnd"/>
      <w:r w:rsidR="002758C3" w:rsidRPr="002758C3">
        <w:t>_LOOKUPS</w:t>
      </w:r>
      <w:proofErr w:type="spellEnd"/>
      <w:r w:rsidR="002758C3" w:rsidRPr="002758C3">
        <w:t>"</w:t>
      </w:r>
    </w:p>
    <w:p w14:paraId="64301399" w14:textId="78EE0EE3" w:rsidR="002758C3" w:rsidRPr="002758C3" w:rsidRDefault="002758C3" w:rsidP="002758C3">
      <w:r w:rsidRPr="002758C3">
        <w:t>In [4]:</w:t>
      </w:r>
      <w:r w:rsidR="00113670">
        <w:t>"</w:t>
      </w:r>
    </w:p>
    <w:p w14:paraId="236CD011" w14:textId="04BC97B8" w:rsidR="002758C3" w:rsidRDefault="002758C3" w:rsidP="002758C3">
      <w:r>
        <w:t>I</w:t>
      </w:r>
      <w:r w:rsidRPr="002758C3">
        <w:t xml:space="preserve">f successful, you will see a printout </w:t>
      </w:r>
      <w:proofErr w:type="gramStart"/>
      <w:r w:rsidRPr="002758C3">
        <w:t>similar to</w:t>
      </w:r>
      <w:proofErr w:type="gramEnd"/>
      <w:r w:rsidRPr="002758C3">
        <w:t xml:space="preserve"> the above with the name of the dataset you've </w:t>
      </w:r>
      <w:r w:rsidR="00B05B61" w:rsidRPr="002758C3">
        <w:t>queried.</w:t>
      </w:r>
    </w:p>
    <w:p w14:paraId="2076DCD7" w14:textId="4DD31FAC" w:rsidR="002758C3" w:rsidRPr="002758C3" w:rsidRDefault="002758C3" w:rsidP="002758C3">
      <w:r w:rsidRPr="002758C3">
        <w:t xml:space="preserve">Now that </w:t>
      </w:r>
      <w:proofErr w:type="gramStart"/>
      <w:r w:rsidRPr="002758C3">
        <w:t>we've</w:t>
      </w:r>
      <w:proofErr w:type="gramEnd"/>
      <w:r w:rsidRPr="002758C3">
        <w:t xml:space="preserve"> found the dataset we're looking for, </w:t>
      </w:r>
      <w:r>
        <w:t>we now need t</w:t>
      </w:r>
      <w:r w:rsidRPr="002758C3">
        <w:t xml:space="preserve">o list the tables within that </w:t>
      </w:r>
      <w:r w:rsidR="00B05B61" w:rsidRPr="002758C3">
        <w:t>dat</w:t>
      </w:r>
      <w:r w:rsidR="00B05B61">
        <w:t>a</w:t>
      </w:r>
      <w:r w:rsidR="00B05B61" w:rsidRPr="002758C3">
        <w:t>set.</w:t>
      </w:r>
    </w:p>
    <w:p w14:paraId="10FEDB30" w14:textId="680C30AC" w:rsidR="00D74A69" w:rsidRPr="00404CAB" w:rsidRDefault="00D74A69" w:rsidP="00404CAB"/>
    <w:p w14:paraId="7171F1F3" w14:textId="77777777" w:rsidR="00304F6B" w:rsidRDefault="00304F6B" w:rsidP="00304F6B">
      <w:pPr>
        <w:pStyle w:val="z-TopofForm"/>
        <w:rPr>
          <w:vanish w:val="0"/>
        </w:rPr>
      </w:pPr>
      <w:r w:rsidRPr="00304F6B">
        <w:t>Top of Form</w:t>
      </w:r>
    </w:p>
    <w:p w14:paraId="749964A7" w14:textId="4A6D7F5D" w:rsidR="00304F6B" w:rsidRDefault="00113670" w:rsidP="00113670">
      <w:pPr>
        <w:pStyle w:val="Heading2"/>
      </w:pPr>
      <w:bookmarkStart w:id="29" w:name="_Toc147937531"/>
      <w:r>
        <w:t xml:space="preserve">Listing the tables in </w:t>
      </w:r>
      <w:proofErr w:type="spellStart"/>
      <w:r>
        <w:t>BigQuery</w:t>
      </w:r>
      <w:bookmarkEnd w:id="29"/>
      <w:proofErr w:type="spellEnd"/>
    </w:p>
    <w:p w14:paraId="30782B10" w14:textId="5BCD8D7F" w:rsidR="00113670" w:rsidRPr="00113670" w:rsidRDefault="00113670" w:rsidP="00113670">
      <w:r>
        <w:t xml:space="preserve">This link provides information on how to list tables using </w:t>
      </w:r>
      <w:proofErr w:type="spellStart"/>
      <w:r w:rsidR="00327EDA">
        <w:t>BigQ</w:t>
      </w:r>
      <w:r>
        <w:t>uery</w:t>
      </w:r>
      <w:proofErr w:type="spellEnd"/>
      <w:r>
        <w:t xml:space="preserve">. </w:t>
      </w:r>
    </w:p>
    <w:p w14:paraId="75F0021B" w14:textId="4708BF6F" w:rsidR="00113670" w:rsidRDefault="00000000" w:rsidP="00113670">
      <w:hyperlink r:id="rId30" w:history="1">
        <w:r w:rsidR="00113670" w:rsidRPr="00313309">
          <w:rPr>
            <w:rStyle w:val="Hyperlink"/>
          </w:rPr>
          <w:t>https://github.com/ConnectedBradford/CB_GuidanceForAnalysts/blob/main/TrainingAndGuidance/2_ListTheTablesUsingaquery.ipynb</w:t>
        </w:r>
      </w:hyperlink>
    </w:p>
    <w:p w14:paraId="4E451744" w14:textId="77777777" w:rsidR="00AE43C1" w:rsidRDefault="00AE43C1" w:rsidP="00113670"/>
    <w:p w14:paraId="56936CA1" w14:textId="77777777" w:rsidR="00AE43C1" w:rsidRPr="00AE43C1" w:rsidRDefault="00AE43C1" w:rsidP="00AE43C1">
      <w:pPr>
        <w:pStyle w:val="Heading2"/>
      </w:pPr>
      <w:bookmarkStart w:id="30" w:name="_Toc147937532"/>
      <w:r w:rsidRPr="00AE43C1">
        <w:t xml:space="preserve">Using </w:t>
      </w:r>
      <w:proofErr w:type="spellStart"/>
      <w:r w:rsidRPr="00AE43C1">
        <w:t>OpenCodeList</w:t>
      </w:r>
      <w:proofErr w:type="spellEnd"/>
      <w:r w:rsidRPr="00AE43C1">
        <w:t xml:space="preserve"> with </w:t>
      </w:r>
      <w:proofErr w:type="spellStart"/>
      <w:r w:rsidRPr="00AE43C1">
        <w:t>Juypter</w:t>
      </w:r>
      <w:proofErr w:type="spellEnd"/>
      <w:r w:rsidRPr="00AE43C1">
        <w:t xml:space="preserve"> Notebooks</w:t>
      </w:r>
      <w:bookmarkEnd w:id="30"/>
    </w:p>
    <w:p w14:paraId="7A220711" w14:textId="1EAA9092" w:rsidR="00B05B61" w:rsidRDefault="00B05B61" w:rsidP="00AE43C1">
      <w:proofErr w:type="spellStart"/>
      <w:r w:rsidRPr="00B05B61">
        <w:t>OpenCode</w:t>
      </w:r>
      <w:proofErr w:type="spellEnd"/>
      <w:r w:rsidRPr="00B05B61">
        <w:t xml:space="preserve"> Lists is useful if you trying to identify a cohort</w:t>
      </w:r>
      <w:r>
        <w:t xml:space="preserve">. </w:t>
      </w:r>
      <w:proofErr w:type="spellStart"/>
      <w:r>
        <w:t>OpenCode</w:t>
      </w:r>
      <w:proofErr w:type="spellEnd"/>
      <w:r>
        <w:t xml:space="preserve"> Lists generates a list of CTV3 </w:t>
      </w:r>
      <w:proofErr w:type="spellStart"/>
      <w:r>
        <w:t>readcodes</w:t>
      </w:r>
      <w:proofErr w:type="spellEnd"/>
      <w:r>
        <w:t xml:space="preserve"> which can then </w:t>
      </w:r>
      <w:proofErr w:type="gramStart"/>
      <w:r>
        <w:t>be used</w:t>
      </w:r>
      <w:proofErr w:type="gramEnd"/>
      <w:r>
        <w:t xml:space="preserve"> to identify individuals from the Connected Bradford primary care dataset associated with that CTV3 </w:t>
      </w:r>
      <w:proofErr w:type="spellStart"/>
      <w:r>
        <w:t>readcode</w:t>
      </w:r>
      <w:proofErr w:type="spellEnd"/>
      <w:r>
        <w:t>.</w:t>
      </w:r>
    </w:p>
    <w:p w14:paraId="5517166B" w14:textId="77777777" w:rsidR="00B05B61" w:rsidRDefault="00AE43C1" w:rsidP="00AE43C1">
      <w:r w:rsidRPr="00AE43C1">
        <w:t xml:space="preserve">This </w:t>
      </w:r>
      <w:r>
        <w:t>section</w:t>
      </w:r>
      <w:r w:rsidRPr="00AE43C1">
        <w:t xml:space="preserve"> will help you </w:t>
      </w:r>
      <w:r w:rsidR="00B05B61">
        <w:t>develop</w:t>
      </w:r>
      <w:r w:rsidRPr="00AE43C1">
        <w:t xml:space="preserve"> a code list from </w:t>
      </w:r>
      <w:hyperlink r:id="rId31" w:history="1">
        <w:r w:rsidRPr="00AE43C1">
          <w:rPr>
            <w:rStyle w:val="Hyperlink"/>
          </w:rPr>
          <w:t>https://www.opencodelists.org/</w:t>
        </w:r>
      </w:hyperlink>
      <w:r w:rsidR="00B05B61">
        <w:t>.</w:t>
      </w:r>
    </w:p>
    <w:p w14:paraId="0D9FA2DA" w14:textId="45F3E3D7" w:rsidR="00B05B61" w:rsidRDefault="00AE43C1" w:rsidP="00AE43C1">
      <w:r w:rsidRPr="00AE43C1">
        <w:t xml:space="preserve">You will need to ensure that the </w:t>
      </w:r>
      <w:proofErr w:type="spellStart"/>
      <w:r w:rsidRPr="00AE43C1">
        <w:t>codelist</w:t>
      </w:r>
      <w:proofErr w:type="spellEnd"/>
      <w:r w:rsidRPr="00AE43C1">
        <w:t xml:space="preserve"> you use is the one that </w:t>
      </w:r>
      <w:r w:rsidR="00B05B61">
        <w:t>relates to the dataset you have access to</w:t>
      </w:r>
      <w:r w:rsidRPr="00AE43C1">
        <w:t xml:space="preserve">. </w:t>
      </w:r>
    </w:p>
    <w:p w14:paraId="5D86D37E" w14:textId="3CEC07CC" w:rsidR="00AE43C1" w:rsidRPr="00AE43C1" w:rsidRDefault="00AE43C1" w:rsidP="00AE43C1">
      <w:r w:rsidRPr="00AE43C1">
        <w:t xml:space="preserve">In this </w:t>
      </w:r>
      <w:proofErr w:type="gramStart"/>
      <w:r w:rsidRPr="00AE43C1">
        <w:t xml:space="preserve">particular </w:t>
      </w:r>
      <w:r w:rsidR="00B05B61">
        <w:t>example</w:t>
      </w:r>
      <w:proofErr w:type="gramEnd"/>
      <w:r w:rsidR="00B05B61">
        <w:t>, a series of C</w:t>
      </w:r>
      <w:r w:rsidRPr="00AE43C1">
        <w:t xml:space="preserve">TV3 codes </w:t>
      </w:r>
      <w:r w:rsidR="00B05B61">
        <w:t xml:space="preserve">have been used </w:t>
      </w:r>
      <w:r w:rsidRPr="00AE43C1">
        <w:t>to build a list of codes related to “Tuberculosis”.</w:t>
      </w:r>
    </w:p>
    <w:p w14:paraId="186C5E1F" w14:textId="1EDDFDD0" w:rsidR="00AE43C1" w:rsidRPr="00AE43C1" w:rsidRDefault="00AE43C1" w:rsidP="00AE43C1">
      <w:r>
        <w:t xml:space="preserve">This needs to </w:t>
      </w:r>
      <w:proofErr w:type="gramStart"/>
      <w:r>
        <w:t>be</w:t>
      </w:r>
      <w:r w:rsidRPr="00AE43C1">
        <w:t xml:space="preserve"> downloaded</w:t>
      </w:r>
      <w:proofErr w:type="gramEnd"/>
      <w:r w:rsidRPr="00AE43C1">
        <w:t xml:space="preserve"> </w:t>
      </w:r>
      <w:r>
        <w:t>to your</w:t>
      </w:r>
      <w:r w:rsidRPr="00AE43C1">
        <w:t xml:space="preserve"> local machine as a csv.</w:t>
      </w:r>
    </w:p>
    <w:p w14:paraId="10637A78" w14:textId="53EA9AA1" w:rsidR="00AE43C1" w:rsidRPr="00AE43C1" w:rsidRDefault="00AE43C1" w:rsidP="00AE43C1">
      <w:r>
        <w:t xml:space="preserve">You will now </w:t>
      </w:r>
      <w:r w:rsidRPr="00AE43C1">
        <w:t xml:space="preserve">open </w:t>
      </w:r>
      <w:r>
        <w:t>y</w:t>
      </w:r>
      <w:r w:rsidRPr="00AE43C1">
        <w:t>our notebook and upload this csv.</w:t>
      </w:r>
    </w:p>
    <w:p w14:paraId="535E11B4" w14:textId="77777777" w:rsidR="00AE43C1" w:rsidRPr="00AE43C1" w:rsidRDefault="00AE43C1" w:rsidP="00AE43C1"/>
    <w:p w14:paraId="5ADA0480" w14:textId="79CDCFBC" w:rsidR="00AE43C1" w:rsidRPr="00AE43C1" w:rsidRDefault="00AE43C1" w:rsidP="00AE43C1">
      <w:r w:rsidRPr="00AE43C1">
        <w:rPr>
          <w:noProof/>
        </w:rPr>
        <w:drawing>
          <wp:inline distT="0" distB="0" distL="0" distR="0" wp14:anchorId="55A81F8B" wp14:editId="2AF7A6FC">
            <wp:extent cx="2087880" cy="815340"/>
            <wp:effectExtent l="0" t="0" r="7620" b="3810"/>
            <wp:docPr id="15870037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03781" name="Picture 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7880" cy="815340"/>
                    </a:xfrm>
                    <a:prstGeom prst="rect">
                      <a:avLst/>
                    </a:prstGeom>
                    <a:noFill/>
                    <a:ln>
                      <a:noFill/>
                    </a:ln>
                  </pic:spPr>
                </pic:pic>
              </a:graphicData>
            </a:graphic>
          </wp:inline>
        </w:drawing>
      </w:r>
    </w:p>
    <w:p w14:paraId="78EB81BB" w14:textId="258BC388" w:rsidR="00AE43C1" w:rsidRPr="00AE43C1" w:rsidRDefault="00AE43C1" w:rsidP="00AE43C1">
      <w:r>
        <w:t>To upload</w:t>
      </w:r>
      <w:r w:rsidRPr="00AE43C1">
        <w:t xml:space="preserve"> this csv into a table in my project space using a R notebook </w:t>
      </w:r>
    </w:p>
    <w:p w14:paraId="7DDCDDF6" w14:textId="151D2502" w:rsidR="00AE43C1" w:rsidRPr="00AE43C1" w:rsidRDefault="00146683" w:rsidP="00AE43C1">
      <w:r w:rsidRPr="00AE43C1">
        <w:object w:dxaOrig="1376" w:dyaOrig="899" w14:anchorId="2DCEF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pt;height:44.75pt" o:ole="">
            <v:imagedata r:id="rId33" o:title=""/>
          </v:shape>
          <o:OLEObject Type="Embed" ProgID="Package" ShapeID="_x0000_i1025" DrawAspect="Icon" ObjectID="_1760420601" r:id="rId34"/>
        </w:object>
      </w:r>
    </w:p>
    <w:p w14:paraId="1D3C3076" w14:textId="5AC77360" w:rsidR="00AE43C1" w:rsidRPr="00AE43C1" w:rsidRDefault="00AE43C1" w:rsidP="00AE43C1">
      <w:r w:rsidRPr="00AE43C1">
        <w:t xml:space="preserve">The script above reads the name of the csv. It then creates a table in </w:t>
      </w:r>
      <w:r w:rsidR="007B7A6A">
        <w:t>y</w:t>
      </w:r>
      <w:r>
        <w:t>our personal workspace</w:t>
      </w:r>
      <w:r w:rsidRPr="00AE43C1">
        <w:t xml:space="preserve"> dataset called </w:t>
      </w:r>
      <w:r w:rsidR="007B7A6A">
        <w:t>"</w:t>
      </w:r>
      <w:r w:rsidRPr="00AE43C1">
        <w:t>tuberculosis</w:t>
      </w:r>
      <w:r w:rsidR="007B7A6A">
        <w:t>"</w:t>
      </w:r>
      <w:r w:rsidRPr="00AE43C1">
        <w:t>.</w:t>
      </w:r>
    </w:p>
    <w:p w14:paraId="15CF4385" w14:textId="77777777" w:rsidR="007B7A6A" w:rsidRDefault="007B7A6A" w:rsidP="00AE43C1">
      <w:r>
        <w:t>Now</w:t>
      </w:r>
      <w:r w:rsidR="00AE43C1" w:rsidRPr="00AE43C1">
        <w:t xml:space="preserve"> </w:t>
      </w:r>
      <w:r w:rsidR="00AE43C1">
        <w:t xml:space="preserve">to </w:t>
      </w:r>
      <w:r w:rsidR="00AE43C1" w:rsidRPr="00AE43C1">
        <w:t xml:space="preserve">query the Primary Care </w:t>
      </w:r>
      <w:r w:rsidR="00AE43C1">
        <w:t>dataset</w:t>
      </w:r>
      <w:r w:rsidR="00AE43C1" w:rsidRPr="00AE43C1">
        <w:t xml:space="preserve"> to </w:t>
      </w:r>
      <w:r>
        <w:t>identify</w:t>
      </w:r>
      <w:r w:rsidR="00AE43C1" w:rsidRPr="00AE43C1">
        <w:t xml:space="preserve"> any person </w:t>
      </w:r>
      <w:r>
        <w:t>who has the tuberculosis condition</w:t>
      </w:r>
      <w:r w:rsidR="00AE43C1">
        <w:t>, you will need to</w:t>
      </w:r>
      <w:r>
        <w:t xml:space="preserve"> do the following:</w:t>
      </w:r>
    </w:p>
    <w:p w14:paraId="11DC24F9" w14:textId="77777777" w:rsidR="007B7A6A" w:rsidRDefault="007B7A6A" w:rsidP="00AE43C1">
      <w:r>
        <w:t>- J</w:t>
      </w:r>
      <w:r w:rsidR="00AE43C1" w:rsidRPr="00AE43C1">
        <w:t xml:space="preserve">oin </w:t>
      </w:r>
      <w:r w:rsidR="00AE43C1">
        <w:t>the</w:t>
      </w:r>
      <w:r w:rsidR="00AE43C1" w:rsidRPr="00AE43C1">
        <w:t xml:space="preserve"> new tuberculosis table</w:t>
      </w:r>
      <w:r w:rsidR="00AE43C1">
        <w:t xml:space="preserve"> created above</w:t>
      </w:r>
      <w:r w:rsidR="00AE43C1" w:rsidRPr="00AE43C1">
        <w:t xml:space="preserve">, with the </w:t>
      </w:r>
      <w:r w:rsidR="00AE43C1">
        <w:t>Primary care</w:t>
      </w:r>
      <w:r w:rsidR="00AE43C1" w:rsidRPr="00AE43C1">
        <w:t xml:space="preserve"> table and the </w:t>
      </w:r>
      <w:r>
        <w:t xml:space="preserve">CB </w:t>
      </w:r>
      <w:r w:rsidR="00AE43C1">
        <w:t>Master P</w:t>
      </w:r>
      <w:r w:rsidR="00AE43C1" w:rsidRPr="00AE43C1">
        <w:t>erson table</w:t>
      </w:r>
      <w:proofErr w:type="gramStart"/>
      <w:r w:rsidR="00AE43C1" w:rsidRPr="00AE43C1">
        <w:t xml:space="preserve">.  </w:t>
      </w:r>
      <w:proofErr w:type="gramEnd"/>
    </w:p>
    <w:p w14:paraId="291BEFB7" w14:textId="0535910F" w:rsidR="00AE43C1" w:rsidRPr="00AE43C1" w:rsidRDefault="00AE43C1" w:rsidP="00AE43C1">
      <w:r w:rsidRPr="00AE43C1">
        <w:t xml:space="preserve">This </w:t>
      </w:r>
      <w:r w:rsidR="007B7A6A">
        <w:t xml:space="preserve">script below </w:t>
      </w:r>
      <w:r w:rsidRPr="00AE43C1">
        <w:t>this data into a R data frame.</w:t>
      </w:r>
    </w:p>
    <w:p w14:paraId="2A71D11C" w14:textId="77777777" w:rsidR="00AE43C1" w:rsidRDefault="00AE43C1" w:rsidP="00AE43C1">
      <w:r w:rsidRPr="00AE43C1">
        <w:object w:dxaOrig="1512" w:dyaOrig="984" w14:anchorId="77216101">
          <v:shape id="_x0000_i1026" type="#_x0000_t75" style="width:75.4pt;height:49.15pt" o:ole="">
            <v:imagedata r:id="rId35" o:title=""/>
          </v:shape>
          <o:OLEObject Type="Embed" ProgID="Package" ShapeID="_x0000_i1026" DrawAspect="Icon" ObjectID="_1760420602" r:id="rId36"/>
        </w:object>
      </w:r>
    </w:p>
    <w:p w14:paraId="554DD911" w14:textId="7C2B4719" w:rsidR="00B05B61" w:rsidRPr="00B05B61" w:rsidRDefault="00B05B61" w:rsidP="00B05B61">
      <w:r w:rsidRPr="00B05B61">
        <w:t xml:space="preserve">There are some </w:t>
      </w:r>
      <w:proofErr w:type="gramStart"/>
      <w:r w:rsidRPr="00B05B61">
        <w:t>very useful</w:t>
      </w:r>
      <w:proofErr w:type="gramEnd"/>
      <w:r w:rsidRPr="00B05B61">
        <w:t xml:space="preserve"> videos on this website that detail how to use it to create a list of </w:t>
      </w:r>
      <w:r>
        <w:t xml:space="preserve">CTV3 </w:t>
      </w:r>
      <w:proofErr w:type="spellStart"/>
      <w:r>
        <w:t>read</w:t>
      </w:r>
      <w:r w:rsidRPr="00B05B61">
        <w:t>codes</w:t>
      </w:r>
      <w:proofErr w:type="spellEnd"/>
      <w:r w:rsidRPr="00B05B61">
        <w:t xml:space="preserve">. </w:t>
      </w:r>
    </w:p>
    <w:p w14:paraId="4279CA2C" w14:textId="77777777" w:rsidR="00B05B61" w:rsidRPr="00AE43C1" w:rsidRDefault="00B05B61" w:rsidP="00AE43C1"/>
    <w:p w14:paraId="4E5BEA5A" w14:textId="77777777" w:rsidR="00F417D3" w:rsidRDefault="00F417D3" w:rsidP="00F417D3">
      <w:pPr>
        <w:pStyle w:val="Heading2"/>
      </w:pPr>
      <w:bookmarkStart w:id="31" w:name="_Toc147937533"/>
      <w:r w:rsidRPr="00B05B61">
        <w:t xml:space="preserve">How to create a Cohort Using My </w:t>
      </w:r>
      <w:proofErr w:type="spellStart"/>
      <w:r w:rsidRPr="00B05B61">
        <w:t>Codelist</w:t>
      </w:r>
      <w:proofErr w:type="spellEnd"/>
    </w:p>
    <w:p w14:paraId="373A5DDB" w14:textId="77777777" w:rsidR="00F417D3" w:rsidRPr="00F417D3" w:rsidRDefault="00F417D3" w:rsidP="00F417D3"/>
    <w:p w14:paraId="552F6842" w14:textId="77777777" w:rsidR="00F417D3" w:rsidRDefault="00F417D3" w:rsidP="00F417D3">
      <w:r>
        <w:t xml:space="preserve">This link provides more information on how to create a cohort using my </w:t>
      </w:r>
      <w:proofErr w:type="spellStart"/>
      <w:r>
        <w:t>codelist</w:t>
      </w:r>
      <w:proofErr w:type="spellEnd"/>
      <w:r>
        <w:t>.</w:t>
      </w:r>
    </w:p>
    <w:p w14:paraId="16BF93AE" w14:textId="77777777" w:rsidR="00F417D3" w:rsidRDefault="00000000" w:rsidP="00F417D3">
      <w:hyperlink r:id="rId37" w:history="1">
        <w:r w:rsidR="00F417D3" w:rsidRPr="00F417D3">
          <w:rPr>
            <w:rStyle w:val="Hyperlink"/>
          </w:rPr>
          <w:t>https://github.com/ConnectedBradford/CB_GuidanceForAnalysts/blob/main/TrainingAndGuidance/6_MakeACohortUsingMyCodelist.ipynb</w:t>
        </w:r>
      </w:hyperlink>
    </w:p>
    <w:p w14:paraId="75D49904" w14:textId="3B081F0A" w:rsidR="00F417D3" w:rsidRDefault="00F417D3" w:rsidP="00B05B61">
      <w:pPr>
        <w:pStyle w:val="Heading2"/>
      </w:pPr>
      <w:r>
        <w:t xml:space="preserve">Do's and Don'ts </w:t>
      </w:r>
      <w:r w:rsidR="002968E2">
        <w:t>and further help with</w:t>
      </w:r>
      <w:r>
        <w:t xml:space="preserve"> Juypter and Bigquery </w:t>
      </w:r>
    </w:p>
    <w:p w14:paraId="54A31976" w14:textId="419B99D9" w:rsidR="002968E2" w:rsidRDefault="00F417D3" w:rsidP="00F417D3">
      <w:r w:rsidRPr="00F417D3">
        <w:t xml:space="preserve">This </w:t>
      </w:r>
      <w:r>
        <w:t xml:space="preserve">links to a document that helps understand the key differences between Juypter and Bigquery and gives </w:t>
      </w:r>
      <w:proofErr w:type="gramStart"/>
      <w:r>
        <w:t>some</w:t>
      </w:r>
      <w:proofErr w:type="gramEnd"/>
      <w:r>
        <w:t xml:space="preserve"> guidance on do's and don</w:t>
      </w:r>
      <w:r w:rsidR="002968E2">
        <w:t>'</w:t>
      </w:r>
      <w:r>
        <w:t>ts for each</w:t>
      </w:r>
      <w:r w:rsidR="002968E2">
        <w:t xml:space="preserve">: </w:t>
      </w:r>
    </w:p>
    <w:p w14:paraId="3786E78B" w14:textId="0740A265" w:rsidR="00F417D3" w:rsidRPr="00F417D3" w:rsidRDefault="00000000" w:rsidP="00F417D3">
      <w:hyperlink r:id="rId38" w:history="1">
        <w:r w:rsidR="002968E2" w:rsidRPr="002968E2">
          <w:rPr>
            <w:rStyle w:val="Hyperlink"/>
          </w:rPr>
          <w:t>https://github.com/ConnectedBradford/CB_GuidanceForAnalysts/blob/main/docs/The%20use%20of%20Bigquery%20and%20Jypter%20Notebooks_V1.0.docx</w:t>
        </w:r>
      </w:hyperlink>
    </w:p>
    <w:bookmarkEnd w:id="31"/>
    <w:p w14:paraId="7CEF0D25" w14:textId="77777777" w:rsidR="00F417D3" w:rsidRDefault="00F417D3" w:rsidP="00B05B61"/>
    <w:p w14:paraId="7935BB07" w14:textId="77777777" w:rsidR="00F417D3" w:rsidRDefault="00F417D3" w:rsidP="00B05B61"/>
    <w:p w14:paraId="620B0BF5" w14:textId="77777777" w:rsidR="00F417D3" w:rsidRPr="00B05B61" w:rsidRDefault="00F417D3" w:rsidP="00B05B61"/>
    <w:p w14:paraId="656C7ADE" w14:textId="77777777" w:rsidR="00113670" w:rsidRPr="00113670" w:rsidRDefault="00113670" w:rsidP="00113670"/>
    <w:p w14:paraId="44C98791" w14:textId="77777777" w:rsidR="00113670" w:rsidRPr="00113670" w:rsidRDefault="00113670" w:rsidP="00113670"/>
    <w:p w14:paraId="3479E075" w14:textId="5972D40B" w:rsidR="009F68E7" w:rsidRPr="009F68E7" w:rsidRDefault="009F68E7" w:rsidP="00304F6B">
      <w:pPr>
        <w:pStyle w:val="Heading1"/>
      </w:pPr>
      <w:bookmarkStart w:id="32" w:name="_Toc147937534"/>
      <w:r w:rsidRPr="009F68E7">
        <w:lastRenderedPageBreak/>
        <w:t>Useful links</w:t>
      </w:r>
      <w:bookmarkEnd w:id="32"/>
      <w:r w:rsidRPr="009F68E7">
        <w:t xml:space="preserve"> </w:t>
      </w:r>
      <w:bookmarkStart w:id="33" w:name="usefullinks"/>
      <w:bookmarkEnd w:id="33"/>
    </w:p>
    <w:p w14:paraId="42A4AAD1" w14:textId="77777777" w:rsidR="009F68E7" w:rsidRPr="009F68E7" w:rsidRDefault="00000000" w:rsidP="009F68E7">
      <w:hyperlink r:id="rId39" w:history="1">
        <w:proofErr w:type="spellStart"/>
        <w:r w:rsidR="009F68E7" w:rsidRPr="009F68E7">
          <w:rPr>
            <w:rStyle w:val="Hyperlink"/>
          </w:rPr>
          <w:t>BigQuery</w:t>
        </w:r>
        <w:proofErr w:type="spellEnd"/>
        <w:r w:rsidR="009F68E7" w:rsidRPr="009F68E7">
          <w:rPr>
            <w:rStyle w:val="Hyperlink"/>
          </w:rPr>
          <w:t xml:space="preserve"> QuickStart</w:t>
        </w:r>
      </w:hyperlink>
      <w:r w:rsidR="009F68E7" w:rsidRPr="009F68E7">
        <w:t xml:space="preserve"> - A </w:t>
      </w:r>
      <w:proofErr w:type="spellStart"/>
      <w:r w:rsidR="009F68E7" w:rsidRPr="009F68E7">
        <w:t>quickstart</w:t>
      </w:r>
      <w:proofErr w:type="spellEnd"/>
      <w:r w:rsidR="009F68E7" w:rsidRPr="009F68E7">
        <w:t xml:space="preserve"> guide with dummy public data</w:t>
      </w:r>
    </w:p>
    <w:p w14:paraId="4239E440" w14:textId="77777777" w:rsidR="009F68E7" w:rsidRPr="009F68E7" w:rsidRDefault="00000000" w:rsidP="009F68E7">
      <w:hyperlink r:id="rId40" w:history="1">
        <w:r w:rsidR="009F68E7" w:rsidRPr="009F68E7">
          <w:rPr>
            <w:rStyle w:val="Hyperlink"/>
          </w:rPr>
          <w:t xml:space="preserve">The Lazy Guide to Learning </w:t>
        </w:r>
        <w:proofErr w:type="spellStart"/>
        <w:r w:rsidR="009F68E7" w:rsidRPr="009F68E7">
          <w:rPr>
            <w:rStyle w:val="Hyperlink"/>
          </w:rPr>
          <w:t>BigQuery</w:t>
        </w:r>
        <w:proofErr w:type="spellEnd"/>
        <w:r w:rsidR="009F68E7" w:rsidRPr="009F68E7">
          <w:rPr>
            <w:rStyle w:val="Hyperlink"/>
          </w:rPr>
          <w:t xml:space="preserve"> SQL</w:t>
        </w:r>
      </w:hyperlink>
      <w:r w:rsidR="009F68E7" w:rsidRPr="009F68E7">
        <w:t xml:space="preserve"> - A smart, simple guide to the </w:t>
      </w:r>
      <w:proofErr w:type="spellStart"/>
      <w:r w:rsidR="009F68E7" w:rsidRPr="009F68E7">
        <w:t>BigQuery</w:t>
      </w:r>
      <w:proofErr w:type="spellEnd"/>
      <w:r w:rsidR="009F68E7" w:rsidRPr="009F68E7">
        <w:t xml:space="preserve"> basics, complete with tutorial </w:t>
      </w:r>
      <w:proofErr w:type="gramStart"/>
      <w:r w:rsidR="009F68E7" w:rsidRPr="009F68E7">
        <w:t>videos</w:t>
      </w:r>
      <w:proofErr w:type="gramEnd"/>
    </w:p>
    <w:p w14:paraId="41F63A4D" w14:textId="77777777" w:rsidR="009F68E7" w:rsidRPr="009F68E7" w:rsidRDefault="00000000" w:rsidP="009F68E7">
      <w:hyperlink r:id="rId41" w:history="1">
        <w:r w:rsidR="009F68E7" w:rsidRPr="009F68E7">
          <w:rPr>
            <w:rStyle w:val="Hyperlink"/>
          </w:rPr>
          <w:t>Introduction to Vertex AI Workbench</w:t>
        </w:r>
      </w:hyperlink>
      <w:r w:rsidR="009F68E7" w:rsidRPr="009F68E7">
        <w:t xml:space="preserve"> - An overview of Vertex Workbench and </w:t>
      </w:r>
      <w:proofErr w:type="spellStart"/>
      <w:r w:rsidR="009F68E7" w:rsidRPr="009F68E7">
        <w:t>Jupyter</w:t>
      </w:r>
      <w:proofErr w:type="spellEnd"/>
      <w:r w:rsidR="009F68E7" w:rsidRPr="009F68E7">
        <w:t xml:space="preserve"> notebook</w:t>
      </w:r>
    </w:p>
    <w:p w14:paraId="1E2767A7" w14:textId="77777777" w:rsidR="009F68E7" w:rsidRPr="009F68E7" w:rsidRDefault="00000000" w:rsidP="009F68E7">
      <w:hyperlink r:id="rId42" w:history="1">
        <w:r w:rsidR="009F68E7" w:rsidRPr="009F68E7">
          <w:rPr>
            <w:rStyle w:val="Hyperlink"/>
          </w:rPr>
          <w:t xml:space="preserve">Use R with </w:t>
        </w:r>
        <w:proofErr w:type="spellStart"/>
        <w:r w:rsidR="009F68E7" w:rsidRPr="009F68E7">
          <w:rPr>
            <w:rStyle w:val="Hyperlink"/>
          </w:rPr>
          <w:t>BigQuery</w:t>
        </w:r>
        <w:proofErr w:type="spellEnd"/>
      </w:hyperlink>
      <w:r w:rsidR="009F68E7" w:rsidRPr="009F68E7">
        <w:t xml:space="preserve"> - </w:t>
      </w:r>
      <w:proofErr w:type="gramStart"/>
      <w:r w:rsidR="009F68E7" w:rsidRPr="009F68E7">
        <w:t>Getting started</w:t>
      </w:r>
      <w:proofErr w:type="gramEnd"/>
      <w:r w:rsidR="009F68E7" w:rsidRPr="009F68E7">
        <w:t xml:space="preserve"> with R in </w:t>
      </w:r>
      <w:proofErr w:type="spellStart"/>
      <w:r w:rsidR="009F68E7" w:rsidRPr="009F68E7">
        <w:t>BigQuery</w:t>
      </w:r>
      <w:proofErr w:type="spellEnd"/>
    </w:p>
    <w:p w14:paraId="68C036AD" w14:textId="77777777" w:rsidR="009F68E7" w:rsidRPr="009F68E7" w:rsidRDefault="00000000" w:rsidP="009F68E7">
      <w:hyperlink r:id="rId43" w:history="1">
        <w:proofErr w:type="spellStart"/>
        <w:r w:rsidR="009F68E7" w:rsidRPr="009F68E7">
          <w:rPr>
            <w:rStyle w:val="Hyperlink"/>
          </w:rPr>
          <w:t>Quertying</w:t>
        </w:r>
        <w:proofErr w:type="spellEnd"/>
        <w:r w:rsidR="009F68E7" w:rsidRPr="009F68E7">
          <w:rPr>
            <w:rStyle w:val="Hyperlink"/>
          </w:rPr>
          <w:t xml:space="preserve"> in the Cloud</w:t>
        </w:r>
      </w:hyperlink>
      <w:r w:rsidR="009F68E7" w:rsidRPr="009F68E7">
        <w:t xml:space="preserve"> - Using R with </w:t>
      </w:r>
      <w:proofErr w:type="spellStart"/>
      <w:r w:rsidR="009F68E7" w:rsidRPr="009F68E7">
        <w:t>BigQuery</w:t>
      </w:r>
      <w:proofErr w:type="spellEnd"/>
    </w:p>
    <w:p w14:paraId="30FE6FDA" w14:textId="77777777" w:rsidR="009F68E7" w:rsidRPr="009F68E7" w:rsidRDefault="00000000" w:rsidP="009F68E7">
      <w:hyperlink r:id="rId44" w:history="1">
        <w:r w:rsidR="009F68E7" w:rsidRPr="009F68E7">
          <w:rPr>
            <w:rStyle w:val="Hyperlink"/>
          </w:rPr>
          <w:t xml:space="preserve">Using Stash in </w:t>
        </w:r>
        <w:proofErr w:type="spellStart"/>
        <w:r w:rsidR="009F68E7" w:rsidRPr="009F68E7">
          <w:rPr>
            <w:rStyle w:val="Hyperlink"/>
          </w:rPr>
          <w:t>BigQuery</w:t>
        </w:r>
        <w:proofErr w:type="spellEnd"/>
        <w:r w:rsidR="009F68E7" w:rsidRPr="009F68E7">
          <w:rPr>
            <w:rStyle w:val="Hyperlink"/>
          </w:rPr>
          <w:t xml:space="preserve"> to save </w:t>
        </w:r>
        <w:proofErr w:type="spellStart"/>
        <w:r w:rsidR="009F68E7" w:rsidRPr="009F68E7">
          <w:rPr>
            <w:rStyle w:val="Hyperlink"/>
          </w:rPr>
          <w:t>datframes</w:t>
        </w:r>
        <w:proofErr w:type="spellEnd"/>
        <w:r w:rsidR="009F68E7" w:rsidRPr="009F68E7">
          <w:rPr>
            <w:rStyle w:val="Hyperlink"/>
          </w:rPr>
          <w:t xml:space="preserve"> from R</w:t>
        </w:r>
      </w:hyperlink>
      <w:r w:rsidR="009F68E7" w:rsidRPr="009F68E7">
        <w:t xml:space="preserve"> - How to save dataframes and queries permanently to </w:t>
      </w:r>
      <w:proofErr w:type="spellStart"/>
      <w:proofErr w:type="gramStart"/>
      <w:r w:rsidR="009F68E7" w:rsidRPr="009F68E7">
        <w:t>BigQuery</w:t>
      </w:r>
      <w:proofErr w:type="spellEnd"/>
      <w:proofErr w:type="gramEnd"/>
    </w:p>
    <w:p w14:paraId="2C15D257" w14:textId="77777777" w:rsidR="009F68E7" w:rsidRPr="009F68E7" w:rsidRDefault="00000000" w:rsidP="009F68E7">
      <w:hyperlink r:id="rId45" w:history="1">
        <w:r w:rsidR="009F68E7" w:rsidRPr="009F68E7">
          <w:rPr>
            <w:rStyle w:val="Hyperlink"/>
          </w:rPr>
          <w:t xml:space="preserve">Using </w:t>
        </w:r>
        <w:proofErr w:type="spellStart"/>
        <w:r w:rsidR="009F68E7" w:rsidRPr="009F68E7">
          <w:rPr>
            <w:rStyle w:val="Hyperlink"/>
          </w:rPr>
          <w:t>IPython</w:t>
        </w:r>
        <w:proofErr w:type="spellEnd"/>
        <w:r w:rsidR="009F68E7" w:rsidRPr="009F68E7">
          <w:rPr>
            <w:rStyle w:val="Hyperlink"/>
          </w:rPr>
          <w:t xml:space="preserve"> Magic</w:t>
        </w:r>
      </w:hyperlink>
      <w:r w:rsidR="009F68E7" w:rsidRPr="009F68E7">
        <w:t xml:space="preserve"> - An introduction to Python magic cells</w:t>
      </w:r>
    </w:p>
    <w:p w14:paraId="5C332CC5" w14:textId="77777777" w:rsidR="009F68E7" w:rsidRPr="009F68E7" w:rsidRDefault="00000000" w:rsidP="009F68E7">
      <w:hyperlink r:id="rId46" w:history="1">
        <w:proofErr w:type="spellStart"/>
        <w:r w:rsidR="009F68E7" w:rsidRPr="009F68E7">
          <w:rPr>
            <w:rStyle w:val="Hyperlink"/>
          </w:rPr>
          <w:t>Wotking</w:t>
        </w:r>
        <w:proofErr w:type="spellEnd"/>
        <w:r w:rsidR="009F68E7" w:rsidRPr="009F68E7">
          <w:rPr>
            <w:rStyle w:val="Hyperlink"/>
          </w:rPr>
          <w:t xml:space="preserve"> with </w:t>
        </w:r>
        <w:proofErr w:type="spellStart"/>
        <w:r w:rsidR="009F68E7" w:rsidRPr="009F68E7">
          <w:rPr>
            <w:rStyle w:val="Hyperlink"/>
          </w:rPr>
          <w:t>BigQuery</w:t>
        </w:r>
        <w:proofErr w:type="spellEnd"/>
        <w:r w:rsidR="009F68E7" w:rsidRPr="009F68E7">
          <w:rPr>
            <w:rStyle w:val="Hyperlink"/>
          </w:rPr>
          <w:t xml:space="preserve"> and Python</w:t>
        </w:r>
      </w:hyperlink>
      <w:r w:rsidR="009F68E7" w:rsidRPr="009F68E7">
        <w:t xml:space="preserve"> - Working with </w:t>
      </w:r>
      <w:proofErr w:type="spellStart"/>
      <w:r w:rsidR="009F68E7" w:rsidRPr="009F68E7">
        <w:t>Pyhtonand</w:t>
      </w:r>
      <w:proofErr w:type="spellEnd"/>
      <w:r w:rsidR="009F68E7" w:rsidRPr="009F68E7">
        <w:t xml:space="preserve"> </w:t>
      </w:r>
      <w:proofErr w:type="spellStart"/>
      <w:r w:rsidR="009F68E7" w:rsidRPr="009F68E7">
        <w:t>BigQuery</w:t>
      </w:r>
      <w:proofErr w:type="spellEnd"/>
    </w:p>
    <w:p w14:paraId="32496140" w14:textId="77777777" w:rsidR="009F68E7" w:rsidRPr="009F68E7" w:rsidRDefault="00000000" w:rsidP="009F68E7">
      <w:hyperlink r:id="rId47" w:history="1">
        <w:r w:rsidR="009F68E7" w:rsidRPr="009F68E7">
          <w:rPr>
            <w:rStyle w:val="Hyperlink"/>
          </w:rPr>
          <w:t xml:space="preserve">Visualising </w:t>
        </w:r>
        <w:proofErr w:type="spellStart"/>
        <w:r w:rsidR="009F68E7" w:rsidRPr="009F68E7">
          <w:rPr>
            <w:rStyle w:val="Hyperlink"/>
          </w:rPr>
          <w:t>BigQuery</w:t>
        </w:r>
        <w:proofErr w:type="spellEnd"/>
        <w:r w:rsidR="009F68E7" w:rsidRPr="009F68E7">
          <w:rPr>
            <w:rStyle w:val="Hyperlink"/>
          </w:rPr>
          <w:t xml:space="preserve"> data with </w:t>
        </w:r>
        <w:proofErr w:type="spellStart"/>
        <w:r w:rsidR="009F68E7" w:rsidRPr="009F68E7">
          <w:rPr>
            <w:rStyle w:val="Hyperlink"/>
          </w:rPr>
          <w:t>Pyhton</w:t>
        </w:r>
        <w:proofErr w:type="spellEnd"/>
        <w:r w:rsidR="009F68E7" w:rsidRPr="009F68E7">
          <w:rPr>
            <w:rStyle w:val="Hyperlink"/>
          </w:rPr>
          <w:t xml:space="preserve"> in </w:t>
        </w:r>
        <w:proofErr w:type="spellStart"/>
        <w:r w:rsidR="009F68E7" w:rsidRPr="009F68E7">
          <w:rPr>
            <w:rStyle w:val="Hyperlink"/>
          </w:rPr>
          <w:t>Jupyter</w:t>
        </w:r>
        <w:proofErr w:type="spellEnd"/>
      </w:hyperlink>
      <w:r w:rsidR="009F68E7" w:rsidRPr="009F68E7">
        <w:t xml:space="preserve"> - A </w:t>
      </w:r>
      <w:proofErr w:type="spellStart"/>
      <w:r w:rsidR="009F68E7" w:rsidRPr="009F68E7">
        <w:t>quickstart</w:t>
      </w:r>
      <w:proofErr w:type="spellEnd"/>
      <w:r w:rsidR="009F68E7" w:rsidRPr="009F68E7">
        <w:t xml:space="preserve"> guide on visualising </w:t>
      </w:r>
      <w:proofErr w:type="spellStart"/>
      <w:r w:rsidR="009F68E7" w:rsidRPr="009F68E7">
        <w:t>BigQuery</w:t>
      </w:r>
      <w:proofErr w:type="spellEnd"/>
      <w:r w:rsidR="009F68E7" w:rsidRPr="009F68E7">
        <w:t xml:space="preserve"> data using Python in </w:t>
      </w:r>
      <w:proofErr w:type="spellStart"/>
      <w:r w:rsidR="009F68E7" w:rsidRPr="009F68E7">
        <w:t>Jupyter</w:t>
      </w:r>
      <w:proofErr w:type="spellEnd"/>
    </w:p>
    <w:p w14:paraId="6D86B6CC" w14:textId="77777777" w:rsidR="009F68E7" w:rsidRPr="009F68E7" w:rsidRDefault="009F68E7" w:rsidP="009F68E7"/>
    <w:p w14:paraId="5D4A9CF7" w14:textId="77777777" w:rsidR="00113670" w:rsidRPr="00113670" w:rsidRDefault="00000000" w:rsidP="00113670">
      <w:hyperlink r:id="rId48" w:history="1">
        <w:proofErr w:type="spellStart"/>
        <w:proofErr w:type="gramStart"/>
        <w:r w:rsidR="00113670" w:rsidRPr="00113670">
          <w:rPr>
            <w:rStyle w:val="Hyperlink"/>
          </w:rPr>
          <w:t>Quickstarts</w:t>
        </w:r>
        <w:proofErr w:type="spellEnd"/>
        <w:r w:rsidR="00113670" w:rsidRPr="00113670">
          <w:rPr>
            <w:rStyle w:val="Hyperlink"/>
          </w:rPr>
          <w:t xml:space="preserve">  |</w:t>
        </w:r>
        <w:proofErr w:type="gramEnd"/>
        <w:r w:rsidR="00113670" w:rsidRPr="00113670">
          <w:rPr>
            <w:rStyle w:val="Hyperlink"/>
          </w:rPr>
          <w:t xml:space="preserve">  </w:t>
        </w:r>
        <w:proofErr w:type="spellStart"/>
        <w:r w:rsidR="00113670" w:rsidRPr="00113670">
          <w:rPr>
            <w:rStyle w:val="Hyperlink"/>
          </w:rPr>
          <w:t>BigQuery</w:t>
        </w:r>
        <w:proofErr w:type="spellEnd"/>
        <w:r w:rsidR="00113670" w:rsidRPr="00113670">
          <w:rPr>
            <w:rStyle w:val="Hyperlink"/>
          </w:rPr>
          <w:t xml:space="preserve">  |  Google Cloud</w:t>
        </w:r>
      </w:hyperlink>
    </w:p>
    <w:p w14:paraId="2A9DC627" w14:textId="593F29D3" w:rsidR="009F68E7" w:rsidRPr="00404CAB" w:rsidRDefault="009F68E7" w:rsidP="00404CAB"/>
    <w:p w14:paraId="579FD49B" w14:textId="77777777" w:rsidR="00404CAB" w:rsidRPr="00E234CE" w:rsidRDefault="00404CAB" w:rsidP="00E234CE"/>
    <w:sectPr w:rsidR="00404CAB" w:rsidRPr="00E234CE" w:rsidSect="00E27E3A">
      <w:headerReference w:type="default" r:id="rId49"/>
      <w:pgSz w:w="11906" w:h="16838" w:code="9"/>
      <w:pgMar w:top="2347" w:right="1276" w:bottom="1418" w:left="2410" w:header="561" w:footer="4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7A695" w14:textId="77777777" w:rsidR="00662E9F" w:rsidRDefault="00662E9F" w:rsidP="0059376E">
      <w:pPr>
        <w:spacing w:after="0" w:line="240" w:lineRule="auto"/>
      </w:pPr>
      <w:r>
        <w:separator/>
      </w:r>
    </w:p>
    <w:p w14:paraId="51FE98E4" w14:textId="77777777" w:rsidR="00662E9F" w:rsidRDefault="00662E9F"/>
  </w:endnote>
  <w:endnote w:type="continuationSeparator" w:id="0">
    <w:p w14:paraId="345DA464" w14:textId="77777777" w:rsidR="00662E9F" w:rsidRDefault="00662E9F" w:rsidP="0059376E">
      <w:pPr>
        <w:spacing w:after="0" w:line="240" w:lineRule="auto"/>
      </w:pPr>
      <w:r>
        <w:continuationSeparator/>
      </w:r>
    </w:p>
    <w:p w14:paraId="077855B7" w14:textId="77777777" w:rsidR="00662E9F" w:rsidRDefault="00662E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 Inspira">
    <w:altName w:val="Arial"/>
    <w:charset w:val="00"/>
    <w:family w:val="swiss"/>
    <w:pitch w:val="variable"/>
    <w:sig w:usb0="00000001" w:usb1="00000000" w:usb2="00000000" w:usb3="00000000" w:csb0="0000009F" w:csb1="00000000"/>
    <w:embedRegular r:id="rId1" w:fontKey="{4466C5FE-A70C-4D8B-BD6F-503338611DEC}"/>
    <w:embedBold r:id="rId2" w:fontKey="{861EFD4D-E2DA-4326-B9E1-3FD7BB7418BC}"/>
    <w:embedItalic r:id="rId3" w:fontKey="{FE2F52B2-B8A1-40EE-AD22-9AC071D56899}"/>
    <w:embedBoldItalic r:id="rId4" w:fontKey="{7B5C4DF6-12B6-4DEC-9893-82D32BB8D2DA}"/>
  </w:font>
  <w:font w:name="Arial">
    <w:panose1 w:val="020B0604020202020204"/>
    <w:charset w:val="00"/>
    <w:family w:val="swiss"/>
    <w:pitch w:val="variable"/>
    <w:sig w:usb0="E0002EFF" w:usb1="C000785B" w:usb2="00000009" w:usb3="00000000" w:csb0="000001FF" w:csb1="00000000"/>
  </w:font>
  <w:font w:name="GE Inspira Pitch">
    <w:altName w:val="Calibri"/>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125637"/>
      <w:docPartObj>
        <w:docPartGallery w:val="Page Numbers (Bottom of Page)"/>
        <w:docPartUnique/>
      </w:docPartObj>
    </w:sdtPr>
    <w:sdtContent>
      <w:sdt>
        <w:sdtPr>
          <w:id w:val="1838125638"/>
          <w:docPartObj>
            <w:docPartGallery w:val="Page Numbers (Top of Page)"/>
            <w:docPartUnique/>
          </w:docPartObj>
        </w:sdtPr>
        <w:sdtContent>
          <w:p w14:paraId="40B971B1" w14:textId="44E509D0" w:rsidR="00CA0E71" w:rsidRDefault="00CA0E71" w:rsidP="00C57483">
            <w:pPr>
              <w:pStyle w:val="Footer"/>
            </w:pPr>
            <w:r>
              <w:t xml:space="preserve">Page </w:t>
            </w:r>
            <w:r>
              <w:fldChar w:fldCharType="begin"/>
            </w:r>
            <w:r>
              <w:instrText xml:space="preserve"> PAGE </w:instrText>
            </w:r>
            <w:r>
              <w:fldChar w:fldCharType="separate"/>
            </w:r>
            <w:r w:rsidR="00B7026C">
              <w:rPr>
                <w:noProof/>
              </w:rPr>
              <w:t>9</w:t>
            </w:r>
            <w:r>
              <w:rPr>
                <w:noProof/>
              </w:rPr>
              <w:fldChar w:fldCharType="end"/>
            </w:r>
            <w:r>
              <w:t xml:space="preserve"> of </w:t>
            </w:r>
            <w:fldSimple w:instr=" NUMPAGES  ">
              <w:r w:rsidR="00B7026C">
                <w:rPr>
                  <w:noProof/>
                </w:rPr>
                <w:t>15</w:t>
              </w:r>
            </w:fldSimple>
          </w:p>
        </w:sdtContent>
      </w:sdt>
    </w:sdtContent>
  </w:sdt>
  <w:p w14:paraId="254B5E62" w14:textId="77777777" w:rsidR="00CA0E71" w:rsidRDefault="00CA0E71" w:rsidP="0075449C">
    <w:pPr>
      <w:pStyle w:val="Footer"/>
      <w:spacing w:before="0" w:line="240" w:lineRule="exact"/>
      <w:jc w:val="left"/>
    </w:pPr>
    <w:r>
      <w:t>Bradford Institute for Health Research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D1219" w14:textId="77777777" w:rsidR="00662E9F" w:rsidRDefault="00662E9F" w:rsidP="0059376E">
      <w:pPr>
        <w:spacing w:after="0" w:line="240" w:lineRule="auto"/>
      </w:pPr>
      <w:r>
        <w:separator/>
      </w:r>
    </w:p>
    <w:p w14:paraId="733C2132" w14:textId="77777777" w:rsidR="00662E9F" w:rsidRDefault="00662E9F"/>
  </w:footnote>
  <w:footnote w:type="continuationSeparator" w:id="0">
    <w:p w14:paraId="7794B0C2" w14:textId="77777777" w:rsidR="00662E9F" w:rsidRDefault="00662E9F" w:rsidP="0059376E">
      <w:pPr>
        <w:spacing w:after="0" w:line="240" w:lineRule="auto"/>
      </w:pPr>
      <w:r>
        <w:continuationSeparator/>
      </w:r>
    </w:p>
    <w:p w14:paraId="1E4DF56B" w14:textId="77777777" w:rsidR="00662E9F" w:rsidRDefault="00662E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07B6" w14:textId="77777777" w:rsidR="00CA0E71" w:rsidRDefault="00CA0E71" w:rsidP="002D71E5">
    <w:pPr>
      <w:pStyle w:val="Headerstyle"/>
    </w:pPr>
  </w:p>
  <w:p w14:paraId="0D61A98A" w14:textId="77777777" w:rsidR="00CA0E71" w:rsidRPr="002D71E5" w:rsidRDefault="00CA0E71" w:rsidP="002D71E5">
    <w:pPr>
      <w:pStyle w:val="Headerstyle"/>
    </w:pPr>
  </w:p>
  <w:p w14:paraId="76B1BB84" w14:textId="433ED1A9" w:rsidR="00CA0E71" w:rsidRDefault="00CA0E71" w:rsidP="00E33CD2">
    <w:pPr>
      <w:pStyle w:val="Headerprojecttitle"/>
    </w:pPr>
    <w:r>
      <w:t xml:space="preserve">Connected </w:t>
    </w:r>
    <w:r w:rsidR="00F310C5">
      <w:t>Bradford Data Access User Guidance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D55AF" w14:textId="7A9D6232" w:rsidR="00CA0E71" w:rsidRPr="00F310C5" w:rsidRDefault="00F310C5" w:rsidP="00F310C5">
    <w:pPr>
      <w:pStyle w:val="Header"/>
    </w:pPr>
    <w:r w:rsidRPr="00F310C5">
      <w:rPr>
        <w:noProof/>
      </w:rPr>
      <w:drawing>
        <wp:inline distT="0" distB="0" distL="0" distR="0" wp14:anchorId="02CD07E3" wp14:editId="0EB43C5A">
          <wp:extent cx="1905000" cy="968991"/>
          <wp:effectExtent l="0" t="0" r="0" b="3175"/>
          <wp:docPr id="1"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16489" cy="9748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C2965" w14:textId="77777777" w:rsidR="00CA0E71" w:rsidRPr="00FB4191" w:rsidRDefault="00CA0E71" w:rsidP="00FB4191">
    <w:pPr>
      <w:pStyle w:val="Headerstyle"/>
    </w:pPr>
  </w:p>
  <w:p w14:paraId="641CF2C3" w14:textId="13857962" w:rsidR="00CA0E71" w:rsidRDefault="00B7026C" w:rsidP="00883A4C">
    <w:pPr>
      <w:pStyle w:val="Headerprojecttitle"/>
    </w:pPr>
    <w:r>
      <w:t xml:space="preserve">Connected </w:t>
    </w:r>
    <w:r w:rsidR="00F310C5">
      <w:t xml:space="preserve">Bradford </w:t>
    </w:r>
    <w:r w:rsidR="00146683">
      <w:t xml:space="preserve">Data Access </w:t>
    </w:r>
    <w:r w:rsidR="00F310C5">
      <w:t>User Guidance</w:t>
    </w:r>
    <w:r w:rsidR="00CA0E7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CB0"/>
    <w:multiLevelType w:val="multilevel"/>
    <w:tmpl w:val="3900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04212"/>
    <w:multiLevelType w:val="multilevel"/>
    <w:tmpl w:val="B79C89A0"/>
    <w:lvl w:ilvl="0">
      <w:start w:val="1"/>
      <w:numFmt w:val="decimal"/>
      <w:pStyle w:val="ListNumber1"/>
      <w:lvlText w:val="%1."/>
      <w:lvlJc w:val="left"/>
      <w:pPr>
        <w:tabs>
          <w:tab w:val="num" w:pos="357"/>
        </w:tabs>
        <w:ind w:left="360" w:hanging="360"/>
      </w:pPr>
      <w:rPr>
        <w:rFonts w:hint="default"/>
      </w:rPr>
    </w:lvl>
    <w:lvl w:ilvl="1">
      <w:start w:val="1"/>
      <w:numFmt w:val="decimal"/>
      <w:lvlText w:val="%1.%2."/>
      <w:lvlJc w:val="left"/>
      <w:pPr>
        <w:tabs>
          <w:tab w:val="num" w:pos="964"/>
        </w:tabs>
        <w:ind w:left="964" w:hanging="604"/>
      </w:pPr>
      <w:rPr>
        <w:rFonts w:hint="default"/>
      </w:rPr>
    </w:lvl>
    <w:lvl w:ilvl="2">
      <w:start w:val="1"/>
      <w:numFmt w:val="decimal"/>
      <w:lvlText w:val="%1.%2.%3."/>
      <w:lvlJc w:val="left"/>
      <w:pPr>
        <w:tabs>
          <w:tab w:val="num" w:pos="1814"/>
        </w:tabs>
        <w:ind w:left="1814" w:hanging="85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DE6DCE"/>
    <w:multiLevelType w:val="multilevel"/>
    <w:tmpl w:val="8FBA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36E8D"/>
    <w:multiLevelType w:val="multilevel"/>
    <w:tmpl w:val="9BACB3EE"/>
    <w:lvl w:ilvl="0">
      <w:start w:val="1"/>
      <w:numFmt w:val="decimal"/>
      <w:pStyle w:val="Captionfigure"/>
      <w:suff w:val="space"/>
      <w:lvlText w:val="Figure %1 : "/>
      <w:lvlJc w:val="left"/>
      <w:pPr>
        <w:ind w:left="5954" w:firstLine="0"/>
      </w:pPr>
      <w:rPr>
        <w:rFonts w:ascii="GE Inspira" w:hAnsi="GE Inspira" w:hint="default"/>
        <w:b/>
        <w:i w:val="0"/>
        <w:caps w:val="0"/>
        <w:strike w:val="0"/>
        <w:dstrike w:val="0"/>
        <w:vanish w:val="0"/>
        <w:color w:val="auto"/>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6530"/>
        </w:tabs>
        <w:ind w:left="6530" w:hanging="576"/>
      </w:pPr>
      <w:rPr>
        <w:rFonts w:hint="default"/>
      </w:rPr>
    </w:lvl>
    <w:lvl w:ilvl="2">
      <w:start w:val="1"/>
      <w:numFmt w:val="decimal"/>
      <w:lvlText w:val="%1.%2.%3"/>
      <w:lvlJc w:val="left"/>
      <w:pPr>
        <w:tabs>
          <w:tab w:val="num" w:pos="6674"/>
        </w:tabs>
        <w:ind w:left="6674" w:hanging="720"/>
      </w:pPr>
      <w:rPr>
        <w:rFonts w:hint="default"/>
      </w:rPr>
    </w:lvl>
    <w:lvl w:ilvl="3">
      <w:start w:val="1"/>
      <w:numFmt w:val="decimal"/>
      <w:lvlText w:val="%1.%2.%3.%4"/>
      <w:lvlJc w:val="left"/>
      <w:pPr>
        <w:tabs>
          <w:tab w:val="num" w:pos="6818"/>
        </w:tabs>
        <w:ind w:left="6818" w:hanging="864"/>
      </w:pPr>
      <w:rPr>
        <w:rFonts w:hint="default"/>
      </w:rPr>
    </w:lvl>
    <w:lvl w:ilvl="4">
      <w:start w:val="1"/>
      <w:numFmt w:val="decimal"/>
      <w:lvlText w:val="%1.%2.%3.%4.%5"/>
      <w:lvlJc w:val="left"/>
      <w:pPr>
        <w:tabs>
          <w:tab w:val="num" w:pos="6962"/>
        </w:tabs>
        <w:ind w:left="6962" w:hanging="1008"/>
      </w:pPr>
      <w:rPr>
        <w:rFonts w:hint="default"/>
      </w:rPr>
    </w:lvl>
    <w:lvl w:ilvl="5">
      <w:start w:val="1"/>
      <w:numFmt w:val="decimal"/>
      <w:lvlText w:val="%1.%2.%3.%4.%5.%6"/>
      <w:lvlJc w:val="left"/>
      <w:pPr>
        <w:tabs>
          <w:tab w:val="num" w:pos="7106"/>
        </w:tabs>
        <w:ind w:left="7106" w:hanging="1152"/>
      </w:pPr>
      <w:rPr>
        <w:rFonts w:hint="default"/>
      </w:rPr>
    </w:lvl>
    <w:lvl w:ilvl="6">
      <w:start w:val="1"/>
      <w:numFmt w:val="decimal"/>
      <w:lvlText w:val="%1.%2.%3.%4.%5.%6.%7"/>
      <w:lvlJc w:val="left"/>
      <w:pPr>
        <w:tabs>
          <w:tab w:val="num" w:pos="7250"/>
        </w:tabs>
        <w:ind w:left="7250" w:hanging="1296"/>
      </w:pPr>
      <w:rPr>
        <w:rFonts w:hint="default"/>
      </w:rPr>
    </w:lvl>
    <w:lvl w:ilvl="7">
      <w:start w:val="1"/>
      <w:numFmt w:val="decimal"/>
      <w:lvlText w:val="%1.%2.%3.%4.%5.%6.%7.%8"/>
      <w:lvlJc w:val="left"/>
      <w:pPr>
        <w:tabs>
          <w:tab w:val="num" w:pos="7394"/>
        </w:tabs>
        <w:ind w:left="7394" w:hanging="1440"/>
      </w:pPr>
      <w:rPr>
        <w:rFonts w:hint="default"/>
      </w:rPr>
    </w:lvl>
    <w:lvl w:ilvl="8">
      <w:start w:val="1"/>
      <w:numFmt w:val="decimal"/>
      <w:lvlText w:val="%1.%2.%3.%4.%5.%6.%7.%8.%9"/>
      <w:lvlJc w:val="left"/>
      <w:pPr>
        <w:tabs>
          <w:tab w:val="num" w:pos="7538"/>
        </w:tabs>
        <w:ind w:left="7538" w:hanging="1584"/>
      </w:pPr>
      <w:rPr>
        <w:rFonts w:hint="default"/>
      </w:rPr>
    </w:lvl>
  </w:abstractNum>
  <w:abstractNum w:abstractNumId="4" w15:restartNumberingAfterBreak="0">
    <w:nsid w:val="1DF32CF2"/>
    <w:multiLevelType w:val="multilevel"/>
    <w:tmpl w:val="9AB243C0"/>
    <w:lvl w:ilvl="0">
      <w:start w:val="1"/>
      <w:numFmt w:val="decimal"/>
      <w:pStyle w:val="Captiontable"/>
      <w:suff w:val="space"/>
      <w:lvlText w:val="Table %1 : "/>
      <w:lvlJc w:val="left"/>
      <w:pPr>
        <w:ind w:left="1560" w:firstLine="0"/>
      </w:pPr>
      <w:rPr>
        <w:rFonts w:ascii="GE Inspira" w:hAnsi="GE Inspira" w:hint="default"/>
        <w:b/>
        <w:i w:val="0"/>
        <w:caps w:val="0"/>
        <w:strike w:val="0"/>
        <w:dstrike w:val="0"/>
        <w:vanish w:val="0"/>
        <w:color w:val="auto"/>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E7C20B7"/>
    <w:multiLevelType w:val="multilevel"/>
    <w:tmpl w:val="A68A6E4C"/>
    <w:lvl w:ilvl="0">
      <w:start w:val="1"/>
      <w:numFmt w:val="bullet"/>
      <w:pStyle w:val="ListBullet1"/>
      <w:lvlText w:val=""/>
      <w:lvlJc w:val="left"/>
      <w:pPr>
        <w:tabs>
          <w:tab w:val="num" w:pos="357"/>
        </w:tabs>
        <w:ind w:left="360" w:hanging="360"/>
      </w:pPr>
      <w:rPr>
        <w:rFonts w:ascii="Symbol" w:hAnsi="Symbol" w:hint="default"/>
        <w:color w:val="0745AB" w:themeColor="text2"/>
      </w:rPr>
    </w:lvl>
    <w:lvl w:ilvl="1">
      <w:start w:val="1"/>
      <w:numFmt w:val="bullet"/>
      <w:lvlText w:val="-"/>
      <w:lvlJc w:val="left"/>
      <w:pPr>
        <w:tabs>
          <w:tab w:val="num" w:pos="2915"/>
        </w:tabs>
        <w:ind w:left="2915" w:hanging="363"/>
      </w:pPr>
      <w:rPr>
        <w:rFonts w:ascii="Courier New" w:hAnsi="Courier New" w:hint="default"/>
        <w:color w:val="0745AB" w:themeColor="text2"/>
      </w:rPr>
    </w:lvl>
    <w:lvl w:ilvl="2">
      <w:start w:val="1"/>
      <w:numFmt w:val="bullet"/>
      <w:lvlText w:val=""/>
      <w:lvlJc w:val="left"/>
      <w:pPr>
        <w:tabs>
          <w:tab w:val="num" w:pos="1077"/>
        </w:tabs>
        <w:ind w:left="1077" w:hanging="357"/>
      </w:pPr>
      <w:rPr>
        <w:rFonts w:ascii="Wingdings" w:hAnsi="Wingdings" w:hint="default"/>
        <w:color w:val="0745AB" w:themeColor="text2"/>
      </w:rPr>
    </w:lvl>
    <w:lvl w:ilvl="3">
      <w:start w:val="1"/>
      <w:numFmt w:val="bullet"/>
      <w:lvlText w:val=""/>
      <w:lvlJc w:val="left"/>
      <w:pPr>
        <w:tabs>
          <w:tab w:val="num" w:pos="1418"/>
        </w:tabs>
        <w:ind w:left="1418" w:hanging="341"/>
      </w:pPr>
      <w:rPr>
        <w:rFonts w:ascii="Symbol" w:hAnsi="Symbol" w:hint="default"/>
        <w:color w:val="0745AB" w:themeColor="text2"/>
        <w:sz w:val="18"/>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732613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FFD29C0"/>
    <w:multiLevelType w:val="multilevel"/>
    <w:tmpl w:val="D7CE83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BD372F"/>
    <w:multiLevelType w:val="multilevel"/>
    <w:tmpl w:val="67AC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3E7594"/>
    <w:multiLevelType w:val="multilevel"/>
    <w:tmpl w:val="0334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74451"/>
    <w:multiLevelType w:val="multilevel"/>
    <w:tmpl w:val="1C567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392360"/>
    <w:multiLevelType w:val="multilevel"/>
    <w:tmpl w:val="94EE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A946D6"/>
    <w:multiLevelType w:val="multilevel"/>
    <w:tmpl w:val="8B5A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B3350C"/>
    <w:multiLevelType w:val="multilevel"/>
    <w:tmpl w:val="1A88363A"/>
    <w:lvl w:ilvl="0">
      <w:start w:val="1"/>
      <w:numFmt w:val="decimal"/>
      <w:pStyle w:val="Appendixpage"/>
      <w:lvlText w:val="Appendix %1"/>
      <w:lvlJc w:val="left"/>
      <w:pPr>
        <w:tabs>
          <w:tab w:val="num" w:pos="2552"/>
        </w:tabs>
        <w:ind w:left="28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5FC55D5A"/>
    <w:multiLevelType w:val="multilevel"/>
    <w:tmpl w:val="19E49F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D852E3"/>
    <w:multiLevelType w:val="multilevel"/>
    <w:tmpl w:val="075E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51104"/>
    <w:multiLevelType w:val="multilevel"/>
    <w:tmpl w:val="DA56CA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794C5B"/>
    <w:multiLevelType w:val="hybridMultilevel"/>
    <w:tmpl w:val="4A3430D6"/>
    <w:lvl w:ilvl="0" w:tplc="FFFFFFFF">
      <w:start w:val="1"/>
      <w:numFmt w:val="decimal"/>
      <w:pStyle w:val="Draftnotes"/>
      <w:lvlText w:val="DN %1:"/>
      <w:lvlJc w:val="left"/>
      <w:pPr>
        <w:tabs>
          <w:tab w:val="num" w:pos="-851"/>
        </w:tabs>
        <w:ind w:left="0" w:firstLine="0"/>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6B5D17D8"/>
    <w:multiLevelType w:val="multilevel"/>
    <w:tmpl w:val="D83AD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4839142">
    <w:abstractNumId w:val="6"/>
  </w:num>
  <w:num w:numId="2" w16cid:durableId="1543521634">
    <w:abstractNumId w:val="5"/>
  </w:num>
  <w:num w:numId="3" w16cid:durableId="876428464">
    <w:abstractNumId w:val="1"/>
  </w:num>
  <w:num w:numId="4" w16cid:durableId="1071538175">
    <w:abstractNumId w:val="4"/>
  </w:num>
  <w:num w:numId="5" w16cid:durableId="573247855">
    <w:abstractNumId w:val="3"/>
  </w:num>
  <w:num w:numId="6" w16cid:durableId="351806082">
    <w:abstractNumId w:val="17"/>
  </w:num>
  <w:num w:numId="7" w16cid:durableId="48387487">
    <w:abstractNumId w:val="13"/>
  </w:num>
  <w:num w:numId="8" w16cid:durableId="1782145888">
    <w:abstractNumId w:val="15"/>
  </w:num>
  <w:num w:numId="9" w16cid:durableId="941763323">
    <w:abstractNumId w:val="12"/>
  </w:num>
  <w:num w:numId="10" w16cid:durableId="929660777">
    <w:abstractNumId w:val="2"/>
  </w:num>
  <w:num w:numId="11" w16cid:durableId="386807707">
    <w:abstractNumId w:val="0"/>
  </w:num>
  <w:num w:numId="12" w16cid:durableId="792601080">
    <w:abstractNumId w:val="11"/>
  </w:num>
  <w:num w:numId="13" w16cid:durableId="472869666">
    <w:abstractNumId w:val="7"/>
  </w:num>
  <w:num w:numId="14" w16cid:durableId="427819103">
    <w:abstractNumId w:val="10"/>
  </w:num>
  <w:num w:numId="15" w16cid:durableId="2113428695">
    <w:abstractNumId w:val="9"/>
  </w:num>
  <w:num w:numId="16" w16cid:durableId="2061398177">
    <w:abstractNumId w:val="18"/>
  </w:num>
  <w:num w:numId="17" w16cid:durableId="400831094">
    <w:abstractNumId w:val="8"/>
  </w:num>
  <w:num w:numId="18" w16cid:durableId="1822959568">
    <w:abstractNumId w:val="14"/>
  </w:num>
  <w:num w:numId="19" w16cid:durableId="262960490">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embedTrueTypeFonts/>
  <w:saveSubsetFont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7D1"/>
    <w:rsid w:val="0000788E"/>
    <w:rsid w:val="0001451A"/>
    <w:rsid w:val="000150B2"/>
    <w:rsid w:val="00017E93"/>
    <w:rsid w:val="000429F8"/>
    <w:rsid w:val="00045C28"/>
    <w:rsid w:val="0005149A"/>
    <w:rsid w:val="0005291A"/>
    <w:rsid w:val="0005453B"/>
    <w:rsid w:val="000546D9"/>
    <w:rsid w:val="00055B9E"/>
    <w:rsid w:val="00056320"/>
    <w:rsid w:val="00064912"/>
    <w:rsid w:val="00082ECD"/>
    <w:rsid w:val="00086886"/>
    <w:rsid w:val="0009111D"/>
    <w:rsid w:val="00091780"/>
    <w:rsid w:val="00092251"/>
    <w:rsid w:val="00094168"/>
    <w:rsid w:val="000A2D1E"/>
    <w:rsid w:val="000A52A5"/>
    <w:rsid w:val="000B0F2A"/>
    <w:rsid w:val="000C37F1"/>
    <w:rsid w:val="000E2D1A"/>
    <w:rsid w:val="000E540D"/>
    <w:rsid w:val="000E59EE"/>
    <w:rsid w:val="000F0A01"/>
    <w:rsid w:val="000F3160"/>
    <w:rsid w:val="000F344E"/>
    <w:rsid w:val="000F658A"/>
    <w:rsid w:val="000F6C87"/>
    <w:rsid w:val="001010E9"/>
    <w:rsid w:val="00101523"/>
    <w:rsid w:val="001040F8"/>
    <w:rsid w:val="00113670"/>
    <w:rsid w:val="00125C73"/>
    <w:rsid w:val="00131196"/>
    <w:rsid w:val="00135AE3"/>
    <w:rsid w:val="00141B03"/>
    <w:rsid w:val="00145BF4"/>
    <w:rsid w:val="00146683"/>
    <w:rsid w:val="00146C36"/>
    <w:rsid w:val="00147078"/>
    <w:rsid w:val="00151B25"/>
    <w:rsid w:val="00154138"/>
    <w:rsid w:val="001561B1"/>
    <w:rsid w:val="001609C0"/>
    <w:rsid w:val="00161CBF"/>
    <w:rsid w:val="00162982"/>
    <w:rsid w:val="001635BD"/>
    <w:rsid w:val="001755BD"/>
    <w:rsid w:val="00182C68"/>
    <w:rsid w:val="0018480D"/>
    <w:rsid w:val="00191DAA"/>
    <w:rsid w:val="00191E6D"/>
    <w:rsid w:val="00194BA4"/>
    <w:rsid w:val="001A4479"/>
    <w:rsid w:val="001A6AFF"/>
    <w:rsid w:val="001A6D92"/>
    <w:rsid w:val="001B65CD"/>
    <w:rsid w:val="001D0EB5"/>
    <w:rsid w:val="001D3343"/>
    <w:rsid w:val="001E5633"/>
    <w:rsid w:val="001F5FFE"/>
    <w:rsid w:val="002052CA"/>
    <w:rsid w:val="00207CAE"/>
    <w:rsid w:val="00212CD3"/>
    <w:rsid w:val="00215A3A"/>
    <w:rsid w:val="0022640B"/>
    <w:rsid w:val="00236B4B"/>
    <w:rsid w:val="00241290"/>
    <w:rsid w:val="00243255"/>
    <w:rsid w:val="0024696B"/>
    <w:rsid w:val="00252D99"/>
    <w:rsid w:val="00256E17"/>
    <w:rsid w:val="002758C3"/>
    <w:rsid w:val="00284A16"/>
    <w:rsid w:val="00284C83"/>
    <w:rsid w:val="00294AC6"/>
    <w:rsid w:val="0029506B"/>
    <w:rsid w:val="002968E2"/>
    <w:rsid w:val="002A481E"/>
    <w:rsid w:val="002B3BC0"/>
    <w:rsid w:val="002B7B16"/>
    <w:rsid w:val="002C3FEA"/>
    <w:rsid w:val="002D71E5"/>
    <w:rsid w:val="00301393"/>
    <w:rsid w:val="00301A72"/>
    <w:rsid w:val="00304F6B"/>
    <w:rsid w:val="00321C3B"/>
    <w:rsid w:val="00327EDA"/>
    <w:rsid w:val="0034240E"/>
    <w:rsid w:val="00345FFF"/>
    <w:rsid w:val="003513C6"/>
    <w:rsid w:val="00384E99"/>
    <w:rsid w:val="00390C51"/>
    <w:rsid w:val="00397046"/>
    <w:rsid w:val="003975FC"/>
    <w:rsid w:val="00397F4A"/>
    <w:rsid w:val="003A62F7"/>
    <w:rsid w:val="003B23F0"/>
    <w:rsid w:val="003C50CC"/>
    <w:rsid w:val="003D03B6"/>
    <w:rsid w:val="003D7777"/>
    <w:rsid w:val="003F6B8E"/>
    <w:rsid w:val="00400F37"/>
    <w:rsid w:val="004022EE"/>
    <w:rsid w:val="00404CAB"/>
    <w:rsid w:val="004075E4"/>
    <w:rsid w:val="004202C3"/>
    <w:rsid w:val="004259B0"/>
    <w:rsid w:val="004349E6"/>
    <w:rsid w:val="00440B82"/>
    <w:rsid w:val="00442419"/>
    <w:rsid w:val="00452144"/>
    <w:rsid w:val="004530CF"/>
    <w:rsid w:val="004640D7"/>
    <w:rsid w:val="00471B5F"/>
    <w:rsid w:val="00472F0F"/>
    <w:rsid w:val="00475A38"/>
    <w:rsid w:val="00476ED6"/>
    <w:rsid w:val="00477B2B"/>
    <w:rsid w:val="00480FB8"/>
    <w:rsid w:val="00482956"/>
    <w:rsid w:val="00484879"/>
    <w:rsid w:val="004A71E6"/>
    <w:rsid w:val="004B2805"/>
    <w:rsid w:val="004B6679"/>
    <w:rsid w:val="004C3609"/>
    <w:rsid w:val="004C3B47"/>
    <w:rsid w:val="004E4DBE"/>
    <w:rsid w:val="004F17F9"/>
    <w:rsid w:val="004F6F9A"/>
    <w:rsid w:val="005018FA"/>
    <w:rsid w:val="005024F8"/>
    <w:rsid w:val="0051550B"/>
    <w:rsid w:val="00516BB8"/>
    <w:rsid w:val="00521133"/>
    <w:rsid w:val="00526A71"/>
    <w:rsid w:val="005311DF"/>
    <w:rsid w:val="005346D0"/>
    <w:rsid w:val="00535215"/>
    <w:rsid w:val="00535224"/>
    <w:rsid w:val="00536422"/>
    <w:rsid w:val="0054255F"/>
    <w:rsid w:val="00543B24"/>
    <w:rsid w:val="005453E0"/>
    <w:rsid w:val="0054754A"/>
    <w:rsid w:val="005504FD"/>
    <w:rsid w:val="00555AC9"/>
    <w:rsid w:val="00560C07"/>
    <w:rsid w:val="00562DF6"/>
    <w:rsid w:val="00563A96"/>
    <w:rsid w:val="00570AB8"/>
    <w:rsid w:val="0057201D"/>
    <w:rsid w:val="0057247A"/>
    <w:rsid w:val="00582800"/>
    <w:rsid w:val="00585528"/>
    <w:rsid w:val="00591080"/>
    <w:rsid w:val="00591262"/>
    <w:rsid w:val="0059376E"/>
    <w:rsid w:val="00595A75"/>
    <w:rsid w:val="005B153B"/>
    <w:rsid w:val="005B383F"/>
    <w:rsid w:val="005B402B"/>
    <w:rsid w:val="005B6DD6"/>
    <w:rsid w:val="005C2616"/>
    <w:rsid w:val="005C37F3"/>
    <w:rsid w:val="005C4A00"/>
    <w:rsid w:val="005C67C0"/>
    <w:rsid w:val="005D4B67"/>
    <w:rsid w:val="005D59CC"/>
    <w:rsid w:val="005E6C73"/>
    <w:rsid w:val="005E7C91"/>
    <w:rsid w:val="005F4F8F"/>
    <w:rsid w:val="0060003C"/>
    <w:rsid w:val="00604D7F"/>
    <w:rsid w:val="0060611C"/>
    <w:rsid w:val="00606E8C"/>
    <w:rsid w:val="0061085E"/>
    <w:rsid w:val="006124EE"/>
    <w:rsid w:val="00612BF3"/>
    <w:rsid w:val="006318A9"/>
    <w:rsid w:val="006322FD"/>
    <w:rsid w:val="00635B5D"/>
    <w:rsid w:val="00642CAD"/>
    <w:rsid w:val="006515AD"/>
    <w:rsid w:val="00653BE9"/>
    <w:rsid w:val="00662E9F"/>
    <w:rsid w:val="00664C82"/>
    <w:rsid w:val="00676FAA"/>
    <w:rsid w:val="006832BC"/>
    <w:rsid w:val="00687F50"/>
    <w:rsid w:val="006A0749"/>
    <w:rsid w:val="006B30D5"/>
    <w:rsid w:val="006B7B14"/>
    <w:rsid w:val="006C7574"/>
    <w:rsid w:val="006D4978"/>
    <w:rsid w:val="006E4102"/>
    <w:rsid w:val="006E742F"/>
    <w:rsid w:val="0071624A"/>
    <w:rsid w:val="0072178B"/>
    <w:rsid w:val="00721BA9"/>
    <w:rsid w:val="00724EE5"/>
    <w:rsid w:val="00733E4D"/>
    <w:rsid w:val="00735A7D"/>
    <w:rsid w:val="00736F9E"/>
    <w:rsid w:val="00737B1A"/>
    <w:rsid w:val="007441DE"/>
    <w:rsid w:val="0075449C"/>
    <w:rsid w:val="00754A8A"/>
    <w:rsid w:val="00765A7A"/>
    <w:rsid w:val="0077295C"/>
    <w:rsid w:val="0078179E"/>
    <w:rsid w:val="00786BB3"/>
    <w:rsid w:val="00791021"/>
    <w:rsid w:val="00795E3E"/>
    <w:rsid w:val="007A2B30"/>
    <w:rsid w:val="007A6D0F"/>
    <w:rsid w:val="007B1810"/>
    <w:rsid w:val="007B5518"/>
    <w:rsid w:val="007B5916"/>
    <w:rsid w:val="007B7A6A"/>
    <w:rsid w:val="007C473C"/>
    <w:rsid w:val="007E4D70"/>
    <w:rsid w:val="007E7A97"/>
    <w:rsid w:val="00800039"/>
    <w:rsid w:val="00804482"/>
    <w:rsid w:val="00821E37"/>
    <w:rsid w:val="00822863"/>
    <w:rsid w:val="008302EA"/>
    <w:rsid w:val="008312E7"/>
    <w:rsid w:val="0085076A"/>
    <w:rsid w:val="00857808"/>
    <w:rsid w:val="00862E6F"/>
    <w:rsid w:val="008647FF"/>
    <w:rsid w:val="00866443"/>
    <w:rsid w:val="008769F6"/>
    <w:rsid w:val="00881D98"/>
    <w:rsid w:val="00883A4C"/>
    <w:rsid w:val="00885155"/>
    <w:rsid w:val="0088702C"/>
    <w:rsid w:val="00891D17"/>
    <w:rsid w:val="00891DD2"/>
    <w:rsid w:val="00897FD5"/>
    <w:rsid w:val="008A1A4F"/>
    <w:rsid w:val="008A7883"/>
    <w:rsid w:val="008B0F4D"/>
    <w:rsid w:val="008B2E95"/>
    <w:rsid w:val="008B6B29"/>
    <w:rsid w:val="008C256D"/>
    <w:rsid w:val="008C3194"/>
    <w:rsid w:val="008C3FB6"/>
    <w:rsid w:val="008D1E93"/>
    <w:rsid w:val="008E0756"/>
    <w:rsid w:val="008E27C8"/>
    <w:rsid w:val="008E33C6"/>
    <w:rsid w:val="008F2CAC"/>
    <w:rsid w:val="008F3A2F"/>
    <w:rsid w:val="008F586C"/>
    <w:rsid w:val="00905042"/>
    <w:rsid w:val="00906FF7"/>
    <w:rsid w:val="00907A0F"/>
    <w:rsid w:val="009131D9"/>
    <w:rsid w:val="00921872"/>
    <w:rsid w:val="00933CB8"/>
    <w:rsid w:val="00944A80"/>
    <w:rsid w:val="00945E46"/>
    <w:rsid w:val="0094634A"/>
    <w:rsid w:val="00947B76"/>
    <w:rsid w:val="009548DB"/>
    <w:rsid w:val="00964A05"/>
    <w:rsid w:val="009702DE"/>
    <w:rsid w:val="0098288D"/>
    <w:rsid w:val="00987A53"/>
    <w:rsid w:val="009973D7"/>
    <w:rsid w:val="009B10A4"/>
    <w:rsid w:val="009B3DD9"/>
    <w:rsid w:val="009B469C"/>
    <w:rsid w:val="009B5646"/>
    <w:rsid w:val="009B6771"/>
    <w:rsid w:val="009C0448"/>
    <w:rsid w:val="009C43E1"/>
    <w:rsid w:val="009D11C9"/>
    <w:rsid w:val="009D71D9"/>
    <w:rsid w:val="009E7474"/>
    <w:rsid w:val="009F68E7"/>
    <w:rsid w:val="00A14E14"/>
    <w:rsid w:val="00A151EF"/>
    <w:rsid w:val="00A16549"/>
    <w:rsid w:val="00A24EE1"/>
    <w:rsid w:val="00A25F3D"/>
    <w:rsid w:val="00A3119B"/>
    <w:rsid w:val="00A32833"/>
    <w:rsid w:val="00A37FC0"/>
    <w:rsid w:val="00A52958"/>
    <w:rsid w:val="00A52A4B"/>
    <w:rsid w:val="00A53369"/>
    <w:rsid w:val="00A64E0C"/>
    <w:rsid w:val="00A7244A"/>
    <w:rsid w:val="00A72AD7"/>
    <w:rsid w:val="00A767D7"/>
    <w:rsid w:val="00A80C6E"/>
    <w:rsid w:val="00A92132"/>
    <w:rsid w:val="00AA2647"/>
    <w:rsid w:val="00AA4D9F"/>
    <w:rsid w:val="00AA503F"/>
    <w:rsid w:val="00AA64D7"/>
    <w:rsid w:val="00AC2261"/>
    <w:rsid w:val="00AD25A5"/>
    <w:rsid w:val="00AD40B3"/>
    <w:rsid w:val="00AD5FCC"/>
    <w:rsid w:val="00AD68A7"/>
    <w:rsid w:val="00AE0571"/>
    <w:rsid w:val="00AE1C44"/>
    <w:rsid w:val="00AE43C1"/>
    <w:rsid w:val="00AE6EFF"/>
    <w:rsid w:val="00AF1255"/>
    <w:rsid w:val="00AF4735"/>
    <w:rsid w:val="00AF7D68"/>
    <w:rsid w:val="00B0127A"/>
    <w:rsid w:val="00B05B61"/>
    <w:rsid w:val="00B11C56"/>
    <w:rsid w:val="00B14FCA"/>
    <w:rsid w:val="00B1660E"/>
    <w:rsid w:val="00B20432"/>
    <w:rsid w:val="00B21E87"/>
    <w:rsid w:val="00B27769"/>
    <w:rsid w:val="00B33316"/>
    <w:rsid w:val="00B3488B"/>
    <w:rsid w:val="00B36A9D"/>
    <w:rsid w:val="00B52742"/>
    <w:rsid w:val="00B562C2"/>
    <w:rsid w:val="00B57DAE"/>
    <w:rsid w:val="00B60365"/>
    <w:rsid w:val="00B7026C"/>
    <w:rsid w:val="00B85D0B"/>
    <w:rsid w:val="00B91F8B"/>
    <w:rsid w:val="00B92F78"/>
    <w:rsid w:val="00B93772"/>
    <w:rsid w:val="00BA43C5"/>
    <w:rsid w:val="00BA6EF9"/>
    <w:rsid w:val="00BB25A7"/>
    <w:rsid w:val="00BC2CB7"/>
    <w:rsid w:val="00BE566D"/>
    <w:rsid w:val="00BF32C4"/>
    <w:rsid w:val="00C0473E"/>
    <w:rsid w:val="00C10DB0"/>
    <w:rsid w:val="00C12628"/>
    <w:rsid w:val="00C22807"/>
    <w:rsid w:val="00C3263C"/>
    <w:rsid w:val="00C36B4B"/>
    <w:rsid w:val="00C409F5"/>
    <w:rsid w:val="00C447FC"/>
    <w:rsid w:val="00C51AAC"/>
    <w:rsid w:val="00C540A0"/>
    <w:rsid w:val="00C55CD8"/>
    <w:rsid w:val="00C57483"/>
    <w:rsid w:val="00C620F3"/>
    <w:rsid w:val="00C628B1"/>
    <w:rsid w:val="00C62B34"/>
    <w:rsid w:val="00C777D1"/>
    <w:rsid w:val="00C8061F"/>
    <w:rsid w:val="00C9669D"/>
    <w:rsid w:val="00CA0E71"/>
    <w:rsid w:val="00CA163D"/>
    <w:rsid w:val="00CA4DFD"/>
    <w:rsid w:val="00CB72FB"/>
    <w:rsid w:val="00CC2490"/>
    <w:rsid w:val="00CC2912"/>
    <w:rsid w:val="00CD5324"/>
    <w:rsid w:val="00CE55C1"/>
    <w:rsid w:val="00CF5BAF"/>
    <w:rsid w:val="00CF5D11"/>
    <w:rsid w:val="00D032E4"/>
    <w:rsid w:val="00D07369"/>
    <w:rsid w:val="00D12732"/>
    <w:rsid w:val="00D159DD"/>
    <w:rsid w:val="00D27F6B"/>
    <w:rsid w:val="00D401E1"/>
    <w:rsid w:val="00D405F6"/>
    <w:rsid w:val="00D42990"/>
    <w:rsid w:val="00D42DCC"/>
    <w:rsid w:val="00D5208C"/>
    <w:rsid w:val="00D547D0"/>
    <w:rsid w:val="00D74A69"/>
    <w:rsid w:val="00D836BF"/>
    <w:rsid w:val="00D84FAE"/>
    <w:rsid w:val="00D92E90"/>
    <w:rsid w:val="00D96AE0"/>
    <w:rsid w:val="00DA29ED"/>
    <w:rsid w:val="00DA691C"/>
    <w:rsid w:val="00DB1A5C"/>
    <w:rsid w:val="00DB4E62"/>
    <w:rsid w:val="00DC1A11"/>
    <w:rsid w:val="00DC60A7"/>
    <w:rsid w:val="00DC63DA"/>
    <w:rsid w:val="00DC6E58"/>
    <w:rsid w:val="00DD0485"/>
    <w:rsid w:val="00DD20B5"/>
    <w:rsid w:val="00DE0028"/>
    <w:rsid w:val="00DE1C8B"/>
    <w:rsid w:val="00DE2840"/>
    <w:rsid w:val="00DE5787"/>
    <w:rsid w:val="00DF4780"/>
    <w:rsid w:val="00E016D7"/>
    <w:rsid w:val="00E10D27"/>
    <w:rsid w:val="00E22693"/>
    <w:rsid w:val="00E234CE"/>
    <w:rsid w:val="00E27E3A"/>
    <w:rsid w:val="00E33CD2"/>
    <w:rsid w:val="00E41315"/>
    <w:rsid w:val="00E41DA9"/>
    <w:rsid w:val="00E52B9E"/>
    <w:rsid w:val="00E54E1A"/>
    <w:rsid w:val="00E60CEC"/>
    <w:rsid w:val="00E60D30"/>
    <w:rsid w:val="00E60E41"/>
    <w:rsid w:val="00E64203"/>
    <w:rsid w:val="00E64AC7"/>
    <w:rsid w:val="00E74FA9"/>
    <w:rsid w:val="00E86CE1"/>
    <w:rsid w:val="00E90E7E"/>
    <w:rsid w:val="00E910E3"/>
    <w:rsid w:val="00E96208"/>
    <w:rsid w:val="00E978E9"/>
    <w:rsid w:val="00EA4E07"/>
    <w:rsid w:val="00EB0117"/>
    <w:rsid w:val="00EB25F9"/>
    <w:rsid w:val="00EC0E0F"/>
    <w:rsid w:val="00EC28CF"/>
    <w:rsid w:val="00EC4BB7"/>
    <w:rsid w:val="00ED0AAB"/>
    <w:rsid w:val="00ED138B"/>
    <w:rsid w:val="00ED57AA"/>
    <w:rsid w:val="00ED74D3"/>
    <w:rsid w:val="00EE0001"/>
    <w:rsid w:val="00EE1DBF"/>
    <w:rsid w:val="00EE5133"/>
    <w:rsid w:val="00EE634D"/>
    <w:rsid w:val="00EE7569"/>
    <w:rsid w:val="00EF62C4"/>
    <w:rsid w:val="00EF7BB6"/>
    <w:rsid w:val="00F0501F"/>
    <w:rsid w:val="00F058AE"/>
    <w:rsid w:val="00F06669"/>
    <w:rsid w:val="00F102CC"/>
    <w:rsid w:val="00F2013E"/>
    <w:rsid w:val="00F22624"/>
    <w:rsid w:val="00F310C5"/>
    <w:rsid w:val="00F328F3"/>
    <w:rsid w:val="00F37002"/>
    <w:rsid w:val="00F417D3"/>
    <w:rsid w:val="00F47CB2"/>
    <w:rsid w:val="00F522DE"/>
    <w:rsid w:val="00F52E8A"/>
    <w:rsid w:val="00F55939"/>
    <w:rsid w:val="00F65062"/>
    <w:rsid w:val="00F656B3"/>
    <w:rsid w:val="00F774E8"/>
    <w:rsid w:val="00F8249F"/>
    <w:rsid w:val="00F82FEA"/>
    <w:rsid w:val="00F9159F"/>
    <w:rsid w:val="00F95DCC"/>
    <w:rsid w:val="00FA46A9"/>
    <w:rsid w:val="00FB32EB"/>
    <w:rsid w:val="00FB4191"/>
    <w:rsid w:val="00FB7DC5"/>
    <w:rsid w:val="00FC13AD"/>
    <w:rsid w:val="00FC4461"/>
    <w:rsid w:val="00FE36BF"/>
    <w:rsid w:val="00FE4D13"/>
    <w:rsid w:val="00FF3CAC"/>
    <w:rsid w:val="00FF4E29"/>
    <w:rsid w:val="00FF52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E44BB"/>
  <w15:docId w15:val="{66132270-22BD-412F-8DED-41A8966AF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GB" w:eastAsia="en-US" w:bidi="ar-SA"/>
      </w:rPr>
    </w:rPrDefault>
    <w:pPrDefault>
      <w:pPr>
        <w:spacing w:line="280" w:lineRule="atLeast"/>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locked="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4640D7"/>
    <w:pPr>
      <w:spacing w:after="120"/>
      <w:jc w:val="both"/>
    </w:pPr>
    <w:rPr>
      <w:rFonts w:ascii="GE Inspira" w:hAnsi="GE Inspira"/>
    </w:rPr>
  </w:style>
  <w:style w:type="paragraph" w:styleId="Heading1">
    <w:name w:val="heading 1"/>
    <w:basedOn w:val="Normal"/>
    <w:next w:val="Normal"/>
    <w:link w:val="Heading1Char"/>
    <w:uiPriority w:val="9"/>
    <w:qFormat/>
    <w:rsid w:val="004640D7"/>
    <w:pPr>
      <w:keepNext/>
      <w:keepLines/>
      <w:pageBreakBefore/>
      <w:numPr>
        <w:numId w:val="1"/>
      </w:numPr>
      <w:tabs>
        <w:tab w:val="left" w:pos="0"/>
      </w:tabs>
      <w:spacing w:before="360" w:after="240"/>
      <w:ind w:left="0" w:hanging="1134"/>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4640D7"/>
    <w:pPr>
      <w:keepNext/>
      <w:keepLines/>
      <w:numPr>
        <w:ilvl w:val="1"/>
        <w:numId w:val="1"/>
      </w:numPr>
      <w:tabs>
        <w:tab w:val="left" w:pos="0"/>
      </w:tabs>
      <w:spacing w:before="240"/>
      <w:ind w:left="0" w:hanging="1134"/>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640D7"/>
    <w:pPr>
      <w:keepNext/>
      <w:keepLines/>
      <w:numPr>
        <w:ilvl w:val="2"/>
        <w:numId w:val="1"/>
      </w:numPr>
      <w:tabs>
        <w:tab w:val="left" w:pos="0"/>
      </w:tabs>
      <w:spacing w:before="240" w:after="60"/>
      <w:ind w:left="0" w:hanging="1134"/>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4640D7"/>
    <w:pPr>
      <w:keepNext/>
      <w:keepLines/>
      <w:numPr>
        <w:ilvl w:val="3"/>
        <w:numId w:val="1"/>
      </w:numPr>
      <w:spacing w:before="240" w:after="60"/>
      <w:ind w:left="0" w:hanging="1134"/>
      <w:outlineLvl w:val="3"/>
    </w:pPr>
    <w:rPr>
      <w:rFonts w:eastAsiaTheme="majorEastAsia" w:cstheme="majorBidi"/>
      <w:b/>
      <w:bCs/>
      <w:iCs/>
      <w:sz w:val="24"/>
    </w:rPr>
  </w:style>
  <w:style w:type="paragraph" w:styleId="Heading5">
    <w:name w:val="heading 5"/>
    <w:basedOn w:val="Normal"/>
    <w:next w:val="Normal"/>
    <w:link w:val="Heading5Char"/>
    <w:uiPriority w:val="9"/>
    <w:unhideWhenUsed/>
    <w:qFormat/>
    <w:rsid w:val="004640D7"/>
    <w:pPr>
      <w:keepNext/>
      <w:keepLines/>
      <w:spacing w:before="240"/>
      <w:outlineLvl w:val="4"/>
    </w:pPr>
    <w:rPr>
      <w:rFonts w:eastAsiaTheme="majorEastAsia" w:cstheme="majorBidi"/>
      <w:b/>
    </w:rPr>
  </w:style>
  <w:style w:type="paragraph" w:styleId="Heading6">
    <w:name w:val="heading 6"/>
    <w:basedOn w:val="Normal"/>
    <w:next w:val="Normal"/>
    <w:link w:val="Heading6Char"/>
    <w:uiPriority w:val="9"/>
    <w:unhideWhenUsed/>
    <w:qFormat/>
    <w:rsid w:val="004640D7"/>
    <w:pPr>
      <w:keepNext/>
      <w:spacing w:before="120" w:line="260" w:lineRule="exact"/>
      <w:outlineLvl w:val="5"/>
    </w:pPr>
    <w:rPr>
      <w:i/>
    </w:rPr>
  </w:style>
  <w:style w:type="paragraph" w:styleId="Heading7">
    <w:name w:val="heading 7"/>
    <w:basedOn w:val="Normal"/>
    <w:next w:val="Normal"/>
    <w:link w:val="Heading7Char"/>
    <w:uiPriority w:val="9"/>
    <w:semiHidden/>
    <w:unhideWhenUsed/>
    <w:qFormat/>
    <w:locked/>
    <w:rsid w:val="005C4A00"/>
    <w:pPr>
      <w:keepNext/>
      <w:keepLines/>
      <w:numPr>
        <w:ilvl w:val="6"/>
        <w:numId w:val="1"/>
      </w:numPr>
      <w:spacing w:before="200" w:after="0"/>
      <w:outlineLvl w:val="6"/>
    </w:pPr>
    <w:rPr>
      <w:rFonts w:asciiTheme="majorHAnsi" w:eastAsiaTheme="majorEastAsia" w:hAnsiTheme="majorHAnsi" w:cstheme="majorBidi"/>
      <w:i/>
      <w:iCs/>
      <w:color w:val="737373" w:themeColor="text1" w:themeTint="BF"/>
    </w:rPr>
  </w:style>
  <w:style w:type="paragraph" w:styleId="Heading8">
    <w:name w:val="heading 8"/>
    <w:basedOn w:val="Normal"/>
    <w:next w:val="Normal"/>
    <w:link w:val="Heading8Char"/>
    <w:uiPriority w:val="9"/>
    <w:semiHidden/>
    <w:unhideWhenUsed/>
    <w:qFormat/>
    <w:locked/>
    <w:rsid w:val="005C4A00"/>
    <w:pPr>
      <w:keepNext/>
      <w:keepLines/>
      <w:numPr>
        <w:ilvl w:val="7"/>
        <w:numId w:val="1"/>
      </w:numPr>
      <w:spacing w:before="200" w:after="0"/>
      <w:outlineLvl w:val="7"/>
    </w:pPr>
    <w:rPr>
      <w:rFonts w:asciiTheme="majorHAnsi" w:eastAsiaTheme="majorEastAsia" w:hAnsiTheme="majorHAnsi" w:cstheme="majorBidi"/>
      <w:color w:val="737373" w:themeColor="text1" w:themeTint="BF"/>
      <w:sz w:val="20"/>
      <w:szCs w:val="20"/>
    </w:rPr>
  </w:style>
  <w:style w:type="paragraph" w:styleId="Heading9">
    <w:name w:val="heading 9"/>
    <w:basedOn w:val="Normal"/>
    <w:next w:val="Normal"/>
    <w:link w:val="Heading9Char"/>
    <w:uiPriority w:val="9"/>
    <w:semiHidden/>
    <w:unhideWhenUsed/>
    <w:qFormat/>
    <w:locked/>
    <w:rsid w:val="005C4A00"/>
    <w:pPr>
      <w:keepNext/>
      <w:keepLines/>
      <w:numPr>
        <w:ilvl w:val="8"/>
        <w:numId w:val="1"/>
      </w:numPr>
      <w:spacing w:before="200" w:after="0"/>
      <w:outlineLvl w:val="8"/>
    </w:pPr>
    <w:rPr>
      <w:rFonts w:asciiTheme="majorHAnsi" w:eastAsiaTheme="majorEastAsia" w:hAnsiTheme="majorHAnsi" w:cstheme="majorBidi"/>
      <w:i/>
      <w:iCs/>
      <w:color w:val="737373"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0D7"/>
    <w:rPr>
      <w:rFonts w:ascii="GE Inspira" w:eastAsiaTheme="majorEastAsia" w:hAnsi="GE Inspira" w:cstheme="majorBidi"/>
      <w:b/>
      <w:bCs/>
      <w:sz w:val="30"/>
      <w:szCs w:val="28"/>
    </w:rPr>
  </w:style>
  <w:style w:type="character" w:customStyle="1" w:styleId="Heading2Char">
    <w:name w:val="Heading 2 Char"/>
    <w:basedOn w:val="DefaultParagraphFont"/>
    <w:link w:val="Heading2"/>
    <w:uiPriority w:val="9"/>
    <w:rsid w:val="004640D7"/>
    <w:rPr>
      <w:rFonts w:ascii="GE Inspira" w:eastAsiaTheme="majorEastAsia" w:hAnsi="GE Inspira" w:cstheme="majorBidi"/>
      <w:b/>
      <w:bCs/>
      <w:sz w:val="28"/>
      <w:szCs w:val="26"/>
    </w:rPr>
  </w:style>
  <w:style w:type="character" w:customStyle="1" w:styleId="Heading3Char">
    <w:name w:val="Heading 3 Char"/>
    <w:basedOn w:val="DefaultParagraphFont"/>
    <w:link w:val="Heading3"/>
    <w:uiPriority w:val="9"/>
    <w:rsid w:val="004640D7"/>
    <w:rPr>
      <w:rFonts w:ascii="GE Inspira" w:eastAsiaTheme="majorEastAsia" w:hAnsi="GE Inspira" w:cstheme="majorBidi"/>
      <w:b/>
      <w:bCs/>
      <w:sz w:val="26"/>
    </w:rPr>
  </w:style>
  <w:style w:type="character" w:customStyle="1" w:styleId="Heading4Char">
    <w:name w:val="Heading 4 Char"/>
    <w:basedOn w:val="DefaultParagraphFont"/>
    <w:link w:val="Heading4"/>
    <w:uiPriority w:val="9"/>
    <w:rsid w:val="004640D7"/>
    <w:rPr>
      <w:rFonts w:ascii="GE Inspira" w:eastAsiaTheme="majorEastAsia" w:hAnsi="GE Inspira" w:cstheme="majorBidi"/>
      <w:b/>
      <w:bCs/>
      <w:iCs/>
      <w:sz w:val="24"/>
    </w:rPr>
  </w:style>
  <w:style w:type="character" w:customStyle="1" w:styleId="Heading5Char">
    <w:name w:val="Heading 5 Char"/>
    <w:basedOn w:val="DefaultParagraphFont"/>
    <w:link w:val="Heading5"/>
    <w:uiPriority w:val="9"/>
    <w:rsid w:val="004640D7"/>
    <w:rPr>
      <w:rFonts w:ascii="GE Inspira" w:eastAsiaTheme="majorEastAsia" w:hAnsi="GE Inspira" w:cstheme="majorBidi"/>
      <w:b/>
    </w:rPr>
  </w:style>
  <w:style w:type="character" w:customStyle="1" w:styleId="Heading6Char">
    <w:name w:val="Heading 6 Char"/>
    <w:basedOn w:val="DefaultParagraphFont"/>
    <w:link w:val="Heading6"/>
    <w:uiPriority w:val="9"/>
    <w:rsid w:val="004640D7"/>
    <w:rPr>
      <w:rFonts w:ascii="GE Inspira" w:hAnsi="GE Inspira"/>
      <w:i/>
    </w:rPr>
  </w:style>
  <w:style w:type="character" w:customStyle="1" w:styleId="Heading7Char">
    <w:name w:val="Heading 7 Char"/>
    <w:basedOn w:val="DefaultParagraphFont"/>
    <w:link w:val="Heading7"/>
    <w:uiPriority w:val="9"/>
    <w:semiHidden/>
    <w:rsid w:val="005C4A00"/>
    <w:rPr>
      <w:rFonts w:asciiTheme="majorHAnsi" w:eastAsiaTheme="majorEastAsia" w:hAnsiTheme="majorHAnsi" w:cstheme="majorBidi"/>
      <w:i/>
      <w:iCs/>
      <w:color w:val="737373" w:themeColor="text1" w:themeTint="BF"/>
    </w:rPr>
  </w:style>
  <w:style w:type="character" w:customStyle="1" w:styleId="Heading8Char">
    <w:name w:val="Heading 8 Char"/>
    <w:basedOn w:val="DefaultParagraphFont"/>
    <w:link w:val="Heading8"/>
    <w:uiPriority w:val="9"/>
    <w:semiHidden/>
    <w:rsid w:val="005C4A00"/>
    <w:rPr>
      <w:rFonts w:asciiTheme="majorHAnsi" w:eastAsiaTheme="majorEastAsia" w:hAnsiTheme="majorHAnsi" w:cstheme="majorBidi"/>
      <w:color w:val="737373" w:themeColor="text1" w:themeTint="BF"/>
      <w:sz w:val="20"/>
      <w:szCs w:val="20"/>
    </w:rPr>
  </w:style>
  <w:style w:type="character" w:customStyle="1" w:styleId="Heading9Char">
    <w:name w:val="Heading 9 Char"/>
    <w:basedOn w:val="DefaultParagraphFont"/>
    <w:link w:val="Heading9"/>
    <w:uiPriority w:val="9"/>
    <w:semiHidden/>
    <w:rsid w:val="005C4A00"/>
    <w:rPr>
      <w:rFonts w:asciiTheme="majorHAnsi" w:eastAsiaTheme="majorEastAsia" w:hAnsiTheme="majorHAnsi" w:cstheme="majorBidi"/>
      <w:i/>
      <w:iCs/>
      <w:color w:val="737373" w:themeColor="text1" w:themeTint="BF"/>
      <w:sz w:val="20"/>
      <w:szCs w:val="20"/>
    </w:rPr>
  </w:style>
  <w:style w:type="paragraph" w:customStyle="1" w:styleId="ListBullet1">
    <w:name w:val="List Bullet1"/>
    <w:basedOn w:val="Normal"/>
    <w:qFormat/>
    <w:rsid w:val="00C3263C"/>
    <w:pPr>
      <w:keepLines/>
      <w:numPr>
        <w:numId w:val="2"/>
      </w:numPr>
    </w:pPr>
  </w:style>
  <w:style w:type="paragraph" w:customStyle="1" w:styleId="ListNumber1">
    <w:name w:val="List Number1"/>
    <w:basedOn w:val="Normal"/>
    <w:qFormat/>
    <w:rsid w:val="00055B9E"/>
    <w:pPr>
      <w:numPr>
        <w:numId w:val="3"/>
      </w:numPr>
    </w:pPr>
  </w:style>
  <w:style w:type="character" w:customStyle="1" w:styleId="Characterstylebold">
    <w:name w:val="Character style: bold"/>
    <w:basedOn w:val="DefaultParagraphFont"/>
    <w:uiPriority w:val="1"/>
    <w:qFormat/>
    <w:rsid w:val="00A53369"/>
    <w:rPr>
      <w:rFonts w:ascii="GE Inspira" w:hAnsi="GE Inspira"/>
      <w:b/>
      <w:sz w:val="22"/>
    </w:rPr>
  </w:style>
  <w:style w:type="character" w:customStyle="1" w:styleId="Characterstyleitalic">
    <w:name w:val="Character style: italic"/>
    <w:basedOn w:val="DefaultParagraphFont"/>
    <w:uiPriority w:val="1"/>
    <w:qFormat/>
    <w:rsid w:val="004640D7"/>
    <w:rPr>
      <w:rFonts w:ascii="GE Inspira" w:hAnsi="GE Inspira"/>
      <w:i/>
      <w:sz w:val="22"/>
    </w:rPr>
  </w:style>
  <w:style w:type="character" w:customStyle="1" w:styleId="Characterstylebolditalic">
    <w:name w:val="Character style: bold italic"/>
    <w:basedOn w:val="DefaultParagraphFont"/>
    <w:uiPriority w:val="1"/>
    <w:qFormat/>
    <w:rsid w:val="004640D7"/>
    <w:rPr>
      <w:rFonts w:ascii="GE Inspira" w:hAnsi="GE Inspira"/>
      <w:b/>
      <w:i/>
      <w:sz w:val="22"/>
    </w:rPr>
  </w:style>
  <w:style w:type="character" w:customStyle="1" w:styleId="Characterstylebolddarkblue">
    <w:name w:val="Character style: bold dark blue"/>
    <w:basedOn w:val="DefaultParagraphFont"/>
    <w:uiPriority w:val="1"/>
    <w:qFormat/>
    <w:rsid w:val="004640D7"/>
    <w:rPr>
      <w:rFonts w:ascii="GE Inspira" w:hAnsi="GE Inspira"/>
      <w:b/>
      <w:color w:val="0745AB" w:themeColor="text2"/>
    </w:rPr>
  </w:style>
  <w:style w:type="character" w:customStyle="1" w:styleId="Characterstylesuperscript">
    <w:name w:val="Character style: superscript"/>
    <w:basedOn w:val="DefaultParagraphFont"/>
    <w:uiPriority w:val="1"/>
    <w:qFormat/>
    <w:rsid w:val="004640D7"/>
    <w:rPr>
      <w:rFonts w:ascii="GE Inspira" w:hAnsi="GE Inspira"/>
      <w:color w:val="auto"/>
      <w:sz w:val="22"/>
      <w:u w:val="none"/>
      <w:vertAlign w:val="superscript"/>
    </w:rPr>
  </w:style>
  <w:style w:type="paragraph" w:styleId="Header">
    <w:name w:val="header"/>
    <w:basedOn w:val="Normal"/>
    <w:link w:val="HeaderChar"/>
    <w:uiPriority w:val="99"/>
    <w:unhideWhenUsed/>
    <w:rsid w:val="005937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76E"/>
  </w:style>
  <w:style w:type="paragraph" w:styleId="Footer">
    <w:name w:val="footer"/>
    <w:basedOn w:val="Normal"/>
    <w:link w:val="FooterChar"/>
    <w:unhideWhenUsed/>
    <w:rsid w:val="002B7B16"/>
    <w:pPr>
      <w:keepLines/>
      <w:pBdr>
        <w:top w:val="single" w:sz="18" w:space="1" w:color="0745AB" w:themeColor="text2"/>
      </w:pBdr>
      <w:spacing w:before="120" w:after="0" w:line="220" w:lineRule="exact"/>
      <w:ind w:left="-851"/>
      <w:jc w:val="right"/>
    </w:pPr>
    <w:rPr>
      <w:b/>
      <w:sz w:val="18"/>
    </w:rPr>
  </w:style>
  <w:style w:type="character" w:customStyle="1" w:styleId="FooterChar">
    <w:name w:val="Footer Char"/>
    <w:basedOn w:val="DefaultParagraphFont"/>
    <w:link w:val="Footer"/>
    <w:rsid w:val="002B7B16"/>
    <w:rPr>
      <w:rFonts w:ascii="GE Inspira" w:hAnsi="GE Inspira"/>
      <w:b/>
      <w:sz w:val="18"/>
    </w:rPr>
  </w:style>
  <w:style w:type="paragraph" w:customStyle="1" w:styleId="Draftnotes">
    <w:name w:val="Draft notes"/>
    <w:basedOn w:val="Normal"/>
    <w:next w:val="Normal"/>
    <w:rsid w:val="0051550B"/>
    <w:pPr>
      <w:keepLines/>
      <w:numPr>
        <w:numId w:val="6"/>
      </w:numPr>
      <w:tabs>
        <w:tab w:val="clear" w:pos="-851"/>
        <w:tab w:val="num" w:pos="0"/>
      </w:tabs>
      <w:ind w:hanging="1134"/>
    </w:pPr>
    <w:rPr>
      <w:rFonts w:eastAsia="Times New Roman" w:cs="Arial"/>
      <w:bCs/>
      <w:i/>
      <w:color w:val="FF0000"/>
      <w:szCs w:val="20"/>
    </w:rPr>
  </w:style>
  <w:style w:type="paragraph" w:customStyle="1" w:styleId="Captiontable">
    <w:name w:val="Caption table"/>
    <w:basedOn w:val="Normal"/>
    <w:next w:val="Normal"/>
    <w:link w:val="CaptiontableChar"/>
    <w:rsid w:val="008B2E95"/>
    <w:pPr>
      <w:keepNext/>
      <w:keepLines/>
      <w:widowControl w:val="0"/>
      <w:numPr>
        <w:numId w:val="4"/>
      </w:numPr>
      <w:spacing w:line="240" w:lineRule="auto"/>
      <w:jc w:val="left"/>
    </w:pPr>
    <w:rPr>
      <w:rFonts w:eastAsia="Times New Roman" w:cs="Times New Roman"/>
      <w:b/>
      <w:noProof/>
      <w:sz w:val="18"/>
      <w:szCs w:val="18"/>
    </w:rPr>
  </w:style>
  <w:style w:type="character" w:customStyle="1" w:styleId="CaptiontableChar">
    <w:name w:val="Caption table Char"/>
    <w:basedOn w:val="DefaultParagraphFont"/>
    <w:link w:val="Captiontable"/>
    <w:rsid w:val="008B2E95"/>
    <w:rPr>
      <w:rFonts w:ascii="GE Inspira" w:eastAsia="Times New Roman" w:hAnsi="GE Inspira" w:cs="Times New Roman"/>
      <w:b/>
      <w:noProof/>
      <w:sz w:val="18"/>
      <w:szCs w:val="18"/>
    </w:rPr>
  </w:style>
  <w:style w:type="paragraph" w:customStyle="1" w:styleId="Captionfigure">
    <w:name w:val="Caption figure"/>
    <w:basedOn w:val="Normal"/>
    <w:next w:val="Normal"/>
    <w:link w:val="CaptionfigureChar"/>
    <w:rsid w:val="008B2E95"/>
    <w:pPr>
      <w:keepNext/>
      <w:keepLines/>
      <w:widowControl w:val="0"/>
      <w:numPr>
        <w:numId w:val="5"/>
      </w:numPr>
      <w:spacing w:line="240" w:lineRule="auto"/>
      <w:jc w:val="left"/>
    </w:pPr>
    <w:rPr>
      <w:rFonts w:eastAsia="Times New Roman" w:cs="Times New Roman"/>
      <w:b/>
      <w:noProof/>
      <w:sz w:val="18"/>
      <w:szCs w:val="18"/>
    </w:rPr>
  </w:style>
  <w:style w:type="paragraph" w:styleId="TOC4">
    <w:name w:val="toc 4"/>
    <w:basedOn w:val="Normal"/>
    <w:next w:val="Normal"/>
    <w:autoRedefine/>
    <w:uiPriority w:val="39"/>
    <w:unhideWhenUsed/>
    <w:rsid w:val="00B85D0B"/>
    <w:pPr>
      <w:tabs>
        <w:tab w:val="left" w:pos="794"/>
        <w:tab w:val="right" w:pos="8222"/>
      </w:tabs>
      <w:spacing w:before="120" w:after="40"/>
      <w:ind w:left="794" w:hanging="794"/>
    </w:pPr>
  </w:style>
  <w:style w:type="paragraph" w:customStyle="1" w:styleId="Imagealignedtoheaderandfooter">
    <w:name w:val="Image aligned to header and footer"/>
    <w:basedOn w:val="Normal"/>
    <w:next w:val="Normal"/>
    <w:qFormat/>
    <w:rsid w:val="00A24EE1"/>
    <w:pPr>
      <w:ind w:left="-1134"/>
    </w:pPr>
  </w:style>
  <w:style w:type="paragraph" w:styleId="FootnoteText">
    <w:name w:val="footnote text"/>
    <w:basedOn w:val="Normal"/>
    <w:link w:val="FootnoteTextChar"/>
    <w:uiPriority w:val="99"/>
    <w:unhideWhenUsed/>
    <w:rsid w:val="008C3FB6"/>
    <w:pPr>
      <w:spacing w:after="0" w:line="240" w:lineRule="auto"/>
    </w:pPr>
    <w:rPr>
      <w:sz w:val="20"/>
      <w:szCs w:val="20"/>
    </w:rPr>
  </w:style>
  <w:style w:type="character" w:customStyle="1" w:styleId="FootnoteTextChar">
    <w:name w:val="Footnote Text Char"/>
    <w:basedOn w:val="DefaultParagraphFont"/>
    <w:link w:val="FootnoteText"/>
    <w:uiPriority w:val="99"/>
    <w:rsid w:val="008C3FB6"/>
    <w:rPr>
      <w:sz w:val="20"/>
      <w:szCs w:val="20"/>
    </w:rPr>
  </w:style>
  <w:style w:type="character" w:styleId="FootnoteReference">
    <w:name w:val="footnote reference"/>
    <w:basedOn w:val="DefaultParagraphFont"/>
    <w:uiPriority w:val="99"/>
    <w:semiHidden/>
    <w:unhideWhenUsed/>
    <w:rsid w:val="008C3FB6"/>
    <w:rPr>
      <w:vertAlign w:val="superscript"/>
    </w:rPr>
  </w:style>
  <w:style w:type="paragraph" w:customStyle="1" w:styleId="Normalcentred">
    <w:name w:val="Normal centred"/>
    <w:basedOn w:val="Normal"/>
    <w:next w:val="Normal"/>
    <w:qFormat/>
    <w:rsid w:val="00017E93"/>
    <w:pPr>
      <w:jc w:val="center"/>
    </w:pPr>
  </w:style>
  <w:style w:type="paragraph" w:customStyle="1" w:styleId="Normalhanging">
    <w:name w:val="Normal hanging"/>
    <w:basedOn w:val="Normal"/>
    <w:next w:val="Normal"/>
    <w:qFormat/>
    <w:rsid w:val="00591262"/>
    <w:pPr>
      <w:ind w:left="357"/>
    </w:pPr>
  </w:style>
  <w:style w:type="character" w:styleId="EndnoteReference">
    <w:name w:val="endnote reference"/>
    <w:basedOn w:val="DefaultParagraphFont"/>
    <w:uiPriority w:val="99"/>
    <w:semiHidden/>
    <w:unhideWhenUsed/>
    <w:rsid w:val="008C3FB6"/>
    <w:rPr>
      <w:vertAlign w:val="superscript"/>
    </w:rPr>
  </w:style>
  <w:style w:type="paragraph" w:customStyle="1" w:styleId="Tabletext">
    <w:name w:val="Table text"/>
    <w:basedOn w:val="Normal"/>
    <w:qFormat/>
    <w:rsid w:val="00987A53"/>
    <w:pPr>
      <w:spacing w:before="60" w:after="60" w:line="260" w:lineRule="exact"/>
      <w:jc w:val="left"/>
    </w:pPr>
    <w:rPr>
      <w:sz w:val="20"/>
    </w:rPr>
  </w:style>
  <w:style w:type="paragraph" w:customStyle="1" w:styleId="Tabletextbold">
    <w:name w:val="Table text bold"/>
    <w:basedOn w:val="Tabletext"/>
    <w:next w:val="Tabletext"/>
    <w:qFormat/>
    <w:rsid w:val="001635BD"/>
    <w:rPr>
      <w:b/>
    </w:rPr>
  </w:style>
  <w:style w:type="paragraph" w:customStyle="1" w:styleId="Tabletextcentred">
    <w:name w:val="Table text centred"/>
    <w:basedOn w:val="Tabletext"/>
    <w:qFormat/>
    <w:rsid w:val="00AE1C44"/>
    <w:pPr>
      <w:jc w:val="center"/>
    </w:pPr>
  </w:style>
  <w:style w:type="paragraph" w:customStyle="1" w:styleId="Tabletextcentredbold">
    <w:name w:val="Table text centred bold"/>
    <w:basedOn w:val="Tabletextcentred"/>
    <w:next w:val="Tabletextcentred"/>
    <w:qFormat/>
    <w:rsid w:val="00AE1C44"/>
    <w:rPr>
      <w:b/>
    </w:rPr>
  </w:style>
  <w:style w:type="paragraph" w:customStyle="1" w:styleId="Tabletextright">
    <w:name w:val="Table text right"/>
    <w:basedOn w:val="Tabletext"/>
    <w:qFormat/>
    <w:rsid w:val="00AE1C44"/>
    <w:pPr>
      <w:jc w:val="right"/>
    </w:pPr>
  </w:style>
  <w:style w:type="paragraph" w:customStyle="1" w:styleId="Tabletextrightbold">
    <w:name w:val="Table text right bold"/>
    <w:basedOn w:val="Tabletextright"/>
    <w:next w:val="Tabletextright"/>
    <w:qFormat/>
    <w:rsid w:val="00AE1C44"/>
    <w:rPr>
      <w:b/>
    </w:rPr>
  </w:style>
  <w:style w:type="paragraph" w:styleId="TOCHeading">
    <w:name w:val="TOC Heading"/>
    <w:basedOn w:val="Normal"/>
    <w:next w:val="Normal"/>
    <w:uiPriority w:val="39"/>
    <w:unhideWhenUsed/>
    <w:qFormat/>
    <w:rsid w:val="00535224"/>
    <w:pPr>
      <w:spacing w:before="240"/>
      <w:ind w:left="-1134"/>
      <w:jc w:val="left"/>
    </w:pPr>
    <w:rPr>
      <w:b/>
      <w:sz w:val="28"/>
    </w:rPr>
  </w:style>
  <w:style w:type="paragraph" w:customStyle="1" w:styleId="Tableheadcentred">
    <w:name w:val="Table head centred"/>
    <w:basedOn w:val="Normal"/>
    <w:qFormat/>
    <w:rsid w:val="00964A05"/>
    <w:pPr>
      <w:spacing w:before="120" w:line="260" w:lineRule="exact"/>
      <w:jc w:val="center"/>
    </w:pPr>
    <w:rPr>
      <w:b/>
      <w:color w:val="0745AB" w:themeColor="text2"/>
      <w:sz w:val="20"/>
    </w:rPr>
  </w:style>
  <w:style w:type="paragraph" w:customStyle="1" w:styleId="Tableheadright">
    <w:name w:val="Table head right"/>
    <w:basedOn w:val="Normal"/>
    <w:qFormat/>
    <w:rsid w:val="00964A05"/>
    <w:pPr>
      <w:spacing w:before="120" w:line="260" w:lineRule="exact"/>
      <w:jc w:val="right"/>
    </w:pPr>
    <w:rPr>
      <w:b/>
      <w:color w:val="0745AB" w:themeColor="text2"/>
      <w:sz w:val="20"/>
    </w:rPr>
  </w:style>
  <w:style w:type="paragraph" w:customStyle="1" w:styleId="Tablebullet">
    <w:name w:val="Table bullet"/>
    <w:basedOn w:val="ListBullet1"/>
    <w:qFormat/>
    <w:rsid w:val="00A16549"/>
    <w:pPr>
      <w:spacing w:before="60" w:after="60" w:line="260" w:lineRule="exact"/>
      <w:ind w:left="357" w:hanging="357"/>
      <w:jc w:val="left"/>
    </w:pPr>
    <w:rPr>
      <w:sz w:val="20"/>
    </w:rPr>
  </w:style>
  <w:style w:type="paragraph" w:customStyle="1" w:styleId="Headerstyle">
    <w:name w:val="Header style"/>
    <w:basedOn w:val="Normal"/>
    <w:qFormat/>
    <w:rsid w:val="00101523"/>
    <w:pPr>
      <w:spacing w:before="120"/>
      <w:jc w:val="right"/>
    </w:pPr>
    <w:rPr>
      <w:b/>
      <w:sz w:val="28"/>
    </w:rPr>
  </w:style>
  <w:style w:type="paragraph" w:customStyle="1" w:styleId="Headerprojecttitle">
    <w:name w:val="Header project title"/>
    <w:basedOn w:val="Normal"/>
    <w:qFormat/>
    <w:rsid w:val="00A53369"/>
    <w:pPr>
      <w:pBdr>
        <w:bottom w:val="single" w:sz="18" w:space="6" w:color="0745AB" w:themeColor="text2"/>
      </w:pBdr>
      <w:spacing w:after="0" w:line="200" w:lineRule="exact"/>
      <w:ind w:left="-1134"/>
    </w:pPr>
    <w:rPr>
      <w:i/>
      <w:sz w:val="16"/>
    </w:rPr>
  </w:style>
  <w:style w:type="paragraph" w:customStyle="1" w:styleId="Projecttitle">
    <w:name w:val="Project title"/>
    <w:basedOn w:val="Normal"/>
    <w:qFormat/>
    <w:rsid w:val="003D7777"/>
    <w:pPr>
      <w:spacing w:line="240" w:lineRule="auto"/>
      <w:ind w:left="1134"/>
      <w:jc w:val="right"/>
    </w:pPr>
    <w:rPr>
      <w:b/>
      <w:sz w:val="52"/>
    </w:rPr>
  </w:style>
  <w:style w:type="paragraph" w:customStyle="1" w:styleId="Submissiondate">
    <w:name w:val="Submission date"/>
    <w:basedOn w:val="Normal"/>
    <w:qFormat/>
    <w:rsid w:val="00ED74D3"/>
    <w:pPr>
      <w:spacing w:line="240" w:lineRule="auto"/>
      <w:ind w:left="1134"/>
      <w:jc w:val="right"/>
    </w:pPr>
    <w:rPr>
      <w:b/>
      <w:sz w:val="36"/>
    </w:rPr>
  </w:style>
  <w:style w:type="paragraph" w:styleId="TOC5">
    <w:name w:val="toc 5"/>
    <w:basedOn w:val="Normal"/>
    <w:next w:val="Normal"/>
    <w:autoRedefine/>
    <w:uiPriority w:val="39"/>
    <w:unhideWhenUsed/>
    <w:rsid w:val="00B85D0B"/>
    <w:pPr>
      <w:tabs>
        <w:tab w:val="left" w:pos="794"/>
        <w:tab w:val="right" w:pos="8222"/>
      </w:tabs>
      <w:spacing w:before="120" w:after="60"/>
      <w:ind w:left="794" w:hanging="794"/>
    </w:pPr>
    <w:rPr>
      <w:color w:val="FF0000"/>
    </w:rPr>
  </w:style>
  <w:style w:type="paragraph" w:customStyle="1" w:styleId="Titlestyle">
    <w:name w:val="Title style"/>
    <w:basedOn w:val="Normal"/>
    <w:next w:val="Normal"/>
    <w:qFormat/>
    <w:rsid w:val="005B402B"/>
    <w:pPr>
      <w:spacing w:before="240"/>
    </w:pPr>
    <w:rPr>
      <w:b/>
      <w:sz w:val="30"/>
    </w:rPr>
  </w:style>
  <w:style w:type="table" w:customStyle="1" w:styleId="Calendar1">
    <w:name w:val="Calendar 1"/>
    <w:basedOn w:val="TableNormal"/>
    <w:uiPriority w:val="99"/>
    <w:qFormat/>
    <w:locked/>
    <w:rsid w:val="00736F9E"/>
    <w:pPr>
      <w:spacing w:line="240" w:lineRule="auto"/>
    </w:pPr>
    <w:rPr>
      <w:rFonts w:asciiTheme="minorHAnsi" w:eastAsiaTheme="minorEastAsia" w:hAnsiTheme="minorHAnsi"/>
      <w:lang w:val="en-US"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454545" w:themeColor="text1"/>
          <w:left w:val="nil"/>
          <w:bottom w:val="single" w:sz="24" w:space="0" w:color="454545" w:themeColor="text1"/>
          <w:right w:val="nil"/>
          <w:insideH w:val="nil"/>
          <w:insideV w:val="nil"/>
          <w:tl2br w:val="nil"/>
          <w:tr2bl w:val="nil"/>
        </w:tcBorders>
        <w:shd w:val="clear" w:color="auto" w:fill="auto"/>
      </w:tcPr>
    </w:tblStylePr>
  </w:style>
  <w:style w:type="table" w:styleId="MediumShading2-Accent5">
    <w:name w:val="Medium Shading 2 Accent 5"/>
    <w:basedOn w:val="TableNormal"/>
    <w:uiPriority w:val="64"/>
    <w:locked/>
    <w:rsid w:val="00736F9E"/>
    <w:pPr>
      <w:spacing w:line="240" w:lineRule="auto"/>
    </w:pPr>
    <w:rPr>
      <w:rFonts w:asciiTheme="minorHAnsi" w:eastAsiaTheme="minorEastAsia" w:hAnsiTheme="minorHAnsi"/>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6107"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6107" w:themeFill="accent5"/>
      </w:tcPr>
    </w:tblStylePr>
    <w:tblStylePr w:type="lastCol">
      <w:rPr>
        <w:b/>
        <w:bCs/>
        <w:color w:val="FFFFFF" w:themeColor="background1"/>
      </w:rPr>
      <w:tblPr/>
      <w:tcPr>
        <w:tcBorders>
          <w:left w:val="nil"/>
          <w:right w:val="nil"/>
          <w:insideH w:val="nil"/>
          <w:insideV w:val="nil"/>
        </w:tcBorders>
        <w:shd w:val="clear" w:color="auto" w:fill="E8610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head">
    <w:name w:val="Table head"/>
    <w:basedOn w:val="Normal"/>
    <w:rsid w:val="00964A05"/>
    <w:pPr>
      <w:keepLines/>
      <w:spacing w:before="120" w:line="260" w:lineRule="exact"/>
      <w:jc w:val="left"/>
    </w:pPr>
    <w:rPr>
      <w:rFonts w:eastAsia="Times New Roman" w:cs="Arial"/>
      <w:b/>
      <w:bCs/>
      <w:iCs/>
      <w:color w:val="0745AB" w:themeColor="text2"/>
      <w:sz w:val="20"/>
      <w:szCs w:val="20"/>
    </w:rPr>
  </w:style>
  <w:style w:type="character" w:customStyle="1" w:styleId="CaptionfigureChar">
    <w:name w:val="Caption figure Char"/>
    <w:basedOn w:val="DefaultParagraphFont"/>
    <w:link w:val="Captionfigure"/>
    <w:rsid w:val="008B2E95"/>
    <w:rPr>
      <w:rFonts w:ascii="GE Inspira" w:eastAsia="Times New Roman" w:hAnsi="GE Inspira" w:cs="Times New Roman"/>
      <w:b/>
      <w:noProof/>
      <w:sz w:val="18"/>
      <w:szCs w:val="18"/>
    </w:rPr>
  </w:style>
  <w:style w:type="character" w:customStyle="1" w:styleId="Characterstyleunderline">
    <w:name w:val="Character style: underline"/>
    <w:basedOn w:val="DefaultParagraphFont"/>
    <w:uiPriority w:val="1"/>
    <w:qFormat/>
    <w:rsid w:val="004640D7"/>
    <w:rPr>
      <w:rFonts w:ascii="GE Inspira" w:hAnsi="GE Inspira"/>
      <w:sz w:val="22"/>
      <w:u w:val="single"/>
    </w:rPr>
  </w:style>
  <w:style w:type="paragraph" w:styleId="TOC1">
    <w:name w:val="toc 1"/>
    <w:basedOn w:val="Normal"/>
    <w:next w:val="Normal"/>
    <w:autoRedefine/>
    <w:uiPriority w:val="39"/>
    <w:unhideWhenUsed/>
    <w:rsid w:val="00D405F6"/>
    <w:pPr>
      <w:tabs>
        <w:tab w:val="right" w:leader="dot" w:pos="8222"/>
      </w:tabs>
      <w:spacing w:before="120" w:after="60"/>
      <w:ind w:left="454" w:hanging="454"/>
    </w:pPr>
    <w:rPr>
      <w:b/>
    </w:rPr>
  </w:style>
  <w:style w:type="paragraph" w:styleId="TOC2">
    <w:name w:val="toc 2"/>
    <w:basedOn w:val="Normal"/>
    <w:next w:val="Normal"/>
    <w:autoRedefine/>
    <w:uiPriority w:val="39"/>
    <w:unhideWhenUsed/>
    <w:rsid w:val="00146C36"/>
    <w:pPr>
      <w:tabs>
        <w:tab w:val="right" w:leader="dot" w:pos="8222"/>
      </w:tabs>
      <w:spacing w:before="120" w:after="60"/>
      <w:ind w:left="1021" w:hanging="567"/>
    </w:pPr>
  </w:style>
  <w:style w:type="paragraph" w:styleId="TOC3">
    <w:name w:val="toc 3"/>
    <w:basedOn w:val="Normal"/>
    <w:next w:val="Normal"/>
    <w:autoRedefine/>
    <w:uiPriority w:val="39"/>
    <w:unhideWhenUsed/>
    <w:rsid w:val="00146C36"/>
    <w:pPr>
      <w:tabs>
        <w:tab w:val="right" w:leader="dot" w:pos="8222"/>
      </w:tabs>
      <w:spacing w:before="120" w:after="60"/>
      <w:ind w:left="1248" w:hanging="794"/>
    </w:pPr>
  </w:style>
  <w:style w:type="character" w:styleId="Hyperlink">
    <w:name w:val="Hyperlink"/>
    <w:basedOn w:val="DefaultParagraphFont"/>
    <w:uiPriority w:val="99"/>
    <w:unhideWhenUsed/>
    <w:rsid w:val="0075449C"/>
    <w:rPr>
      <w:rFonts w:ascii="GE Inspira" w:hAnsi="GE Inspira"/>
      <w:color w:val="0745AB" w:themeColor="text2"/>
      <w:u w:val="single"/>
    </w:rPr>
  </w:style>
  <w:style w:type="paragraph" w:styleId="BalloonText">
    <w:name w:val="Balloon Text"/>
    <w:basedOn w:val="Normal"/>
    <w:link w:val="BalloonTextChar"/>
    <w:uiPriority w:val="99"/>
    <w:semiHidden/>
    <w:unhideWhenUsed/>
    <w:locked/>
    <w:rsid w:val="00535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224"/>
    <w:rPr>
      <w:rFonts w:ascii="Tahoma" w:hAnsi="Tahoma" w:cs="Tahoma"/>
      <w:sz w:val="16"/>
      <w:szCs w:val="16"/>
    </w:rPr>
  </w:style>
  <w:style w:type="character" w:customStyle="1" w:styleId="Characterstyleboldlightblue">
    <w:name w:val="Character style: bold light blue"/>
    <w:basedOn w:val="Characterstylebolddarkblue"/>
    <w:uiPriority w:val="1"/>
    <w:qFormat/>
    <w:rsid w:val="0077295C"/>
    <w:rPr>
      <w:rFonts w:ascii="GE Inspira" w:hAnsi="GE Inspira"/>
      <w:b/>
      <w:color w:val="4583D1" w:themeColor="accent1"/>
    </w:rPr>
  </w:style>
  <w:style w:type="paragraph" w:customStyle="1" w:styleId="Appendixpage">
    <w:name w:val="Appendix page"/>
    <w:basedOn w:val="Normal"/>
    <w:next w:val="Normal"/>
    <w:qFormat/>
    <w:rsid w:val="008A1A4F"/>
    <w:pPr>
      <w:keepNext/>
      <w:keepLines/>
      <w:pageBreakBefore/>
      <w:numPr>
        <w:numId w:val="7"/>
      </w:numPr>
      <w:spacing w:before="360" w:after="240"/>
      <w:ind w:left="2268" w:hanging="2268"/>
      <w:jc w:val="left"/>
    </w:pPr>
    <w:rPr>
      <w:b/>
      <w:sz w:val="30"/>
    </w:rPr>
  </w:style>
  <w:style w:type="character" w:customStyle="1" w:styleId="Characterstyleboldred">
    <w:name w:val="Character style: bold red"/>
    <w:basedOn w:val="DefaultParagraphFont"/>
    <w:uiPriority w:val="1"/>
    <w:qFormat/>
    <w:rsid w:val="00A53369"/>
    <w:rPr>
      <w:rFonts w:ascii="GE Inspira" w:hAnsi="GE Inspira"/>
      <w:b/>
      <w:color w:val="FF0000"/>
      <w:sz w:val="22"/>
    </w:rPr>
  </w:style>
  <w:style w:type="paragraph" w:customStyle="1" w:styleId="Nameandaddress">
    <w:name w:val="Name and address"/>
    <w:basedOn w:val="Normal"/>
    <w:qFormat/>
    <w:rsid w:val="008B0F4D"/>
    <w:pPr>
      <w:spacing w:after="0"/>
    </w:pPr>
  </w:style>
  <w:style w:type="paragraph" w:styleId="BodyText">
    <w:name w:val="Body Text"/>
    <w:basedOn w:val="Normal"/>
    <w:link w:val="BodyTextChar"/>
    <w:uiPriority w:val="99"/>
    <w:semiHidden/>
    <w:unhideWhenUsed/>
    <w:locked/>
    <w:rsid w:val="00162982"/>
  </w:style>
  <w:style w:type="character" w:customStyle="1" w:styleId="BodyTextChar">
    <w:name w:val="Body Text Char"/>
    <w:basedOn w:val="DefaultParagraphFont"/>
    <w:link w:val="BodyText"/>
    <w:uiPriority w:val="99"/>
    <w:semiHidden/>
    <w:rsid w:val="00162982"/>
    <w:rPr>
      <w:rFonts w:ascii="GE Inspira" w:hAnsi="GE Inspira"/>
    </w:rPr>
  </w:style>
  <w:style w:type="paragraph" w:styleId="ListParagraph">
    <w:name w:val="List Paragraph"/>
    <w:basedOn w:val="Normal"/>
    <w:uiPriority w:val="34"/>
    <w:qFormat/>
    <w:locked/>
    <w:rsid w:val="00162982"/>
    <w:pPr>
      <w:ind w:left="720"/>
      <w:contextualSpacing/>
    </w:pPr>
  </w:style>
  <w:style w:type="paragraph" w:styleId="BodyText2">
    <w:name w:val="Body Text 2"/>
    <w:basedOn w:val="Normal"/>
    <w:link w:val="BodyText2Char"/>
    <w:uiPriority w:val="99"/>
    <w:semiHidden/>
    <w:unhideWhenUsed/>
    <w:locked/>
    <w:rsid w:val="00162982"/>
    <w:pPr>
      <w:spacing w:line="480" w:lineRule="auto"/>
    </w:pPr>
  </w:style>
  <w:style w:type="character" w:customStyle="1" w:styleId="BodyText2Char">
    <w:name w:val="Body Text 2 Char"/>
    <w:basedOn w:val="DefaultParagraphFont"/>
    <w:link w:val="BodyText2"/>
    <w:uiPriority w:val="99"/>
    <w:semiHidden/>
    <w:rsid w:val="00162982"/>
    <w:rPr>
      <w:rFonts w:ascii="GE Inspira" w:hAnsi="GE Inspira"/>
    </w:rPr>
  </w:style>
  <w:style w:type="character" w:styleId="FollowedHyperlink">
    <w:name w:val="FollowedHyperlink"/>
    <w:basedOn w:val="DefaultParagraphFont"/>
    <w:uiPriority w:val="99"/>
    <w:semiHidden/>
    <w:unhideWhenUsed/>
    <w:rsid w:val="00484879"/>
    <w:rPr>
      <w:color w:val="463C82" w:themeColor="followedHyperlink"/>
      <w:u w:val="single"/>
    </w:rPr>
  </w:style>
  <w:style w:type="paragraph" w:customStyle="1" w:styleId="TOC1A">
    <w:name w:val="TOC 1A"/>
    <w:basedOn w:val="TOC1"/>
    <w:qFormat/>
    <w:rsid w:val="00F0501F"/>
    <w:pPr>
      <w:tabs>
        <w:tab w:val="left" w:pos="1320"/>
      </w:tabs>
    </w:pPr>
    <w:rPr>
      <w:noProof/>
    </w:rPr>
  </w:style>
  <w:style w:type="character" w:styleId="CommentReference">
    <w:name w:val="annotation reference"/>
    <w:basedOn w:val="DefaultParagraphFont"/>
    <w:uiPriority w:val="99"/>
    <w:semiHidden/>
    <w:unhideWhenUsed/>
    <w:locked/>
    <w:rsid w:val="00EC4BB7"/>
    <w:rPr>
      <w:sz w:val="16"/>
      <w:szCs w:val="16"/>
    </w:rPr>
  </w:style>
  <w:style w:type="paragraph" w:styleId="CommentText">
    <w:name w:val="annotation text"/>
    <w:basedOn w:val="Normal"/>
    <w:link w:val="CommentTextChar"/>
    <w:uiPriority w:val="99"/>
    <w:semiHidden/>
    <w:unhideWhenUsed/>
    <w:locked/>
    <w:rsid w:val="00EC4BB7"/>
    <w:pPr>
      <w:spacing w:line="240" w:lineRule="auto"/>
    </w:pPr>
    <w:rPr>
      <w:sz w:val="20"/>
      <w:szCs w:val="20"/>
    </w:rPr>
  </w:style>
  <w:style w:type="character" w:customStyle="1" w:styleId="CommentTextChar">
    <w:name w:val="Comment Text Char"/>
    <w:basedOn w:val="DefaultParagraphFont"/>
    <w:link w:val="CommentText"/>
    <w:uiPriority w:val="99"/>
    <w:semiHidden/>
    <w:rsid w:val="00EC4BB7"/>
    <w:rPr>
      <w:rFonts w:ascii="GE Inspira" w:hAnsi="GE Inspira"/>
      <w:sz w:val="20"/>
      <w:szCs w:val="20"/>
    </w:rPr>
  </w:style>
  <w:style w:type="paragraph" w:styleId="CommentSubject">
    <w:name w:val="annotation subject"/>
    <w:basedOn w:val="CommentText"/>
    <w:next w:val="CommentText"/>
    <w:link w:val="CommentSubjectChar"/>
    <w:uiPriority w:val="99"/>
    <w:semiHidden/>
    <w:unhideWhenUsed/>
    <w:locked/>
    <w:rsid w:val="00EC4BB7"/>
    <w:rPr>
      <w:b/>
      <w:bCs/>
    </w:rPr>
  </w:style>
  <w:style w:type="character" w:customStyle="1" w:styleId="CommentSubjectChar">
    <w:name w:val="Comment Subject Char"/>
    <w:basedOn w:val="CommentTextChar"/>
    <w:link w:val="CommentSubject"/>
    <w:uiPriority w:val="99"/>
    <w:semiHidden/>
    <w:rsid w:val="00EC4BB7"/>
    <w:rPr>
      <w:rFonts w:ascii="GE Inspira" w:hAnsi="GE Inspira"/>
      <w:b/>
      <w:bCs/>
      <w:sz w:val="20"/>
      <w:szCs w:val="20"/>
    </w:rPr>
  </w:style>
  <w:style w:type="paragraph" w:styleId="NormalWeb">
    <w:name w:val="Normal (Web)"/>
    <w:basedOn w:val="Normal"/>
    <w:uiPriority w:val="99"/>
    <w:semiHidden/>
    <w:unhideWhenUsed/>
    <w:locked/>
    <w:rsid w:val="00D159DD"/>
    <w:rPr>
      <w:rFonts w:ascii="Times New Roman" w:hAnsi="Times New Roman" w:cs="Times New Roman"/>
      <w:sz w:val="24"/>
      <w:szCs w:val="24"/>
    </w:rPr>
  </w:style>
  <w:style w:type="character" w:styleId="Strong">
    <w:name w:val="Strong"/>
    <w:basedOn w:val="DefaultParagraphFont"/>
    <w:uiPriority w:val="22"/>
    <w:qFormat/>
    <w:locked/>
    <w:rsid w:val="0000788E"/>
    <w:rPr>
      <w:b/>
      <w:bCs/>
    </w:rPr>
  </w:style>
  <w:style w:type="character" w:styleId="Emphasis">
    <w:name w:val="Emphasis"/>
    <w:basedOn w:val="DefaultParagraphFont"/>
    <w:uiPriority w:val="20"/>
    <w:qFormat/>
    <w:locked/>
    <w:rsid w:val="0000788E"/>
    <w:rPr>
      <w:i/>
      <w:iCs/>
    </w:rPr>
  </w:style>
  <w:style w:type="character" w:styleId="UnresolvedMention">
    <w:name w:val="Unresolved Mention"/>
    <w:basedOn w:val="DefaultParagraphFont"/>
    <w:uiPriority w:val="99"/>
    <w:semiHidden/>
    <w:unhideWhenUsed/>
    <w:rsid w:val="00404CAB"/>
    <w:rPr>
      <w:color w:val="605E5C"/>
      <w:shd w:val="clear" w:color="auto" w:fill="E1DFDD"/>
    </w:rPr>
  </w:style>
  <w:style w:type="paragraph" w:styleId="HTMLPreformatted">
    <w:name w:val="HTML Preformatted"/>
    <w:basedOn w:val="Normal"/>
    <w:link w:val="HTMLPreformattedChar"/>
    <w:uiPriority w:val="99"/>
    <w:semiHidden/>
    <w:unhideWhenUsed/>
    <w:locked/>
    <w:rsid w:val="00D74A6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4A69"/>
    <w:rPr>
      <w:rFonts w:ascii="Consolas" w:hAnsi="Consolas"/>
      <w:sz w:val="20"/>
      <w:szCs w:val="20"/>
    </w:rPr>
  </w:style>
  <w:style w:type="character" w:styleId="HTMLCode">
    <w:name w:val="HTML Code"/>
    <w:basedOn w:val="DefaultParagraphFont"/>
    <w:uiPriority w:val="99"/>
    <w:semiHidden/>
    <w:unhideWhenUsed/>
    <w:locked/>
    <w:rsid w:val="009F68E7"/>
    <w:rPr>
      <w:rFonts w:ascii="Consolas" w:hAnsi="Consolas"/>
      <w:sz w:val="20"/>
      <w:szCs w:val="20"/>
    </w:rPr>
  </w:style>
  <w:style w:type="paragraph" w:styleId="z-TopofForm">
    <w:name w:val="HTML Top of Form"/>
    <w:basedOn w:val="Normal"/>
    <w:next w:val="Normal"/>
    <w:link w:val="z-TopofFormChar"/>
    <w:hidden/>
    <w:uiPriority w:val="99"/>
    <w:semiHidden/>
    <w:unhideWhenUsed/>
    <w:rsid w:val="006B30D5"/>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6B30D5"/>
    <w:rPr>
      <w:rFonts w:eastAsia="Times New Roman"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0647">
      <w:bodyDiv w:val="1"/>
      <w:marLeft w:val="0"/>
      <w:marRight w:val="0"/>
      <w:marTop w:val="0"/>
      <w:marBottom w:val="0"/>
      <w:divBdr>
        <w:top w:val="none" w:sz="0" w:space="0" w:color="auto"/>
        <w:left w:val="none" w:sz="0" w:space="0" w:color="auto"/>
        <w:bottom w:val="none" w:sz="0" w:space="0" w:color="auto"/>
        <w:right w:val="none" w:sz="0" w:space="0" w:color="auto"/>
      </w:divBdr>
      <w:divsChild>
        <w:div w:id="223641522">
          <w:marLeft w:val="720"/>
          <w:marRight w:val="0"/>
          <w:marTop w:val="120"/>
          <w:marBottom w:val="0"/>
          <w:divBdr>
            <w:top w:val="none" w:sz="0" w:space="0" w:color="auto"/>
            <w:left w:val="none" w:sz="0" w:space="0" w:color="auto"/>
            <w:bottom w:val="none" w:sz="0" w:space="0" w:color="auto"/>
            <w:right w:val="none" w:sz="0" w:space="0" w:color="auto"/>
          </w:divBdr>
        </w:div>
      </w:divsChild>
    </w:div>
    <w:div w:id="135999630">
      <w:bodyDiv w:val="1"/>
      <w:marLeft w:val="0"/>
      <w:marRight w:val="0"/>
      <w:marTop w:val="0"/>
      <w:marBottom w:val="0"/>
      <w:divBdr>
        <w:top w:val="none" w:sz="0" w:space="0" w:color="auto"/>
        <w:left w:val="none" w:sz="0" w:space="0" w:color="auto"/>
        <w:bottom w:val="none" w:sz="0" w:space="0" w:color="auto"/>
        <w:right w:val="none" w:sz="0" w:space="0" w:color="auto"/>
      </w:divBdr>
      <w:divsChild>
        <w:div w:id="1662273838">
          <w:marLeft w:val="720"/>
          <w:marRight w:val="0"/>
          <w:marTop w:val="120"/>
          <w:marBottom w:val="0"/>
          <w:divBdr>
            <w:top w:val="none" w:sz="0" w:space="0" w:color="auto"/>
            <w:left w:val="none" w:sz="0" w:space="0" w:color="auto"/>
            <w:bottom w:val="none" w:sz="0" w:space="0" w:color="auto"/>
            <w:right w:val="none" w:sz="0" w:space="0" w:color="auto"/>
          </w:divBdr>
        </w:div>
      </w:divsChild>
    </w:div>
    <w:div w:id="334577905">
      <w:bodyDiv w:val="1"/>
      <w:marLeft w:val="0"/>
      <w:marRight w:val="0"/>
      <w:marTop w:val="0"/>
      <w:marBottom w:val="0"/>
      <w:divBdr>
        <w:top w:val="none" w:sz="0" w:space="0" w:color="auto"/>
        <w:left w:val="none" w:sz="0" w:space="0" w:color="auto"/>
        <w:bottom w:val="none" w:sz="0" w:space="0" w:color="auto"/>
        <w:right w:val="none" w:sz="0" w:space="0" w:color="auto"/>
      </w:divBdr>
    </w:div>
    <w:div w:id="341973438">
      <w:bodyDiv w:val="1"/>
      <w:marLeft w:val="0"/>
      <w:marRight w:val="0"/>
      <w:marTop w:val="0"/>
      <w:marBottom w:val="0"/>
      <w:divBdr>
        <w:top w:val="none" w:sz="0" w:space="0" w:color="auto"/>
        <w:left w:val="none" w:sz="0" w:space="0" w:color="auto"/>
        <w:bottom w:val="none" w:sz="0" w:space="0" w:color="auto"/>
        <w:right w:val="none" w:sz="0" w:space="0" w:color="auto"/>
      </w:divBdr>
      <w:divsChild>
        <w:div w:id="1834176233">
          <w:marLeft w:val="0"/>
          <w:marRight w:val="0"/>
          <w:marTop w:val="0"/>
          <w:marBottom w:val="0"/>
          <w:divBdr>
            <w:top w:val="single" w:sz="2" w:space="0" w:color="D9D9E3"/>
            <w:left w:val="single" w:sz="2" w:space="0" w:color="D9D9E3"/>
            <w:bottom w:val="single" w:sz="2" w:space="0" w:color="D9D9E3"/>
            <w:right w:val="single" w:sz="2" w:space="0" w:color="D9D9E3"/>
          </w:divBdr>
          <w:divsChild>
            <w:div w:id="840201621">
              <w:marLeft w:val="0"/>
              <w:marRight w:val="0"/>
              <w:marTop w:val="0"/>
              <w:marBottom w:val="0"/>
              <w:divBdr>
                <w:top w:val="single" w:sz="2" w:space="0" w:color="D9D9E3"/>
                <w:left w:val="single" w:sz="2" w:space="0" w:color="D9D9E3"/>
                <w:bottom w:val="single" w:sz="2" w:space="0" w:color="D9D9E3"/>
                <w:right w:val="single" w:sz="2" w:space="0" w:color="D9D9E3"/>
              </w:divBdr>
              <w:divsChild>
                <w:div w:id="1256086582">
                  <w:marLeft w:val="0"/>
                  <w:marRight w:val="0"/>
                  <w:marTop w:val="0"/>
                  <w:marBottom w:val="0"/>
                  <w:divBdr>
                    <w:top w:val="single" w:sz="2" w:space="0" w:color="D9D9E3"/>
                    <w:left w:val="single" w:sz="2" w:space="0" w:color="D9D9E3"/>
                    <w:bottom w:val="single" w:sz="2" w:space="0" w:color="D9D9E3"/>
                    <w:right w:val="single" w:sz="2" w:space="0" w:color="D9D9E3"/>
                  </w:divBdr>
                  <w:divsChild>
                    <w:div w:id="1468937108">
                      <w:marLeft w:val="0"/>
                      <w:marRight w:val="0"/>
                      <w:marTop w:val="0"/>
                      <w:marBottom w:val="0"/>
                      <w:divBdr>
                        <w:top w:val="single" w:sz="2" w:space="0" w:color="D9D9E3"/>
                        <w:left w:val="single" w:sz="2" w:space="0" w:color="D9D9E3"/>
                        <w:bottom w:val="single" w:sz="2" w:space="0" w:color="D9D9E3"/>
                        <w:right w:val="single" w:sz="2" w:space="0" w:color="D9D9E3"/>
                      </w:divBdr>
                      <w:divsChild>
                        <w:div w:id="1990547144">
                          <w:marLeft w:val="0"/>
                          <w:marRight w:val="0"/>
                          <w:marTop w:val="0"/>
                          <w:marBottom w:val="0"/>
                          <w:divBdr>
                            <w:top w:val="single" w:sz="2" w:space="0" w:color="auto"/>
                            <w:left w:val="single" w:sz="2" w:space="0" w:color="auto"/>
                            <w:bottom w:val="single" w:sz="6" w:space="0" w:color="auto"/>
                            <w:right w:val="single" w:sz="2" w:space="0" w:color="auto"/>
                          </w:divBdr>
                          <w:divsChild>
                            <w:div w:id="18732246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981472">
                                  <w:marLeft w:val="0"/>
                                  <w:marRight w:val="0"/>
                                  <w:marTop w:val="0"/>
                                  <w:marBottom w:val="0"/>
                                  <w:divBdr>
                                    <w:top w:val="single" w:sz="2" w:space="0" w:color="D9D9E3"/>
                                    <w:left w:val="single" w:sz="2" w:space="0" w:color="D9D9E3"/>
                                    <w:bottom w:val="single" w:sz="2" w:space="0" w:color="D9D9E3"/>
                                    <w:right w:val="single" w:sz="2" w:space="0" w:color="D9D9E3"/>
                                  </w:divBdr>
                                  <w:divsChild>
                                    <w:div w:id="378169893">
                                      <w:marLeft w:val="0"/>
                                      <w:marRight w:val="0"/>
                                      <w:marTop w:val="0"/>
                                      <w:marBottom w:val="0"/>
                                      <w:divBdr>
                                        <w:top w:val="single" w:sz="2" w:space="0" w:color="D9D9E3"/>
                                        <w:left w:val="single" w:sz="2" w:space="0" w:color="D9D9E3"/>
                                        <w:bottom w:val="single" w:sz="2" w:space="0" w:color="D9D9E3"/>
                                        <w:right w:val="single" w:sz="2" w:space="0" w:color="D9D9E3"/>
                                      </w:divBdr>
                                      <w:divsChild>
                                        <w:div w:id="1385837752">
                                          <w:marLeft w:val="0"/>
                                          <w:marRight w:val="0"/>
                                          <w:marTop w:val="0"/>
                                          <w:marBottom w:val="0"/>
                                          <w:divBdr>
                                            <w:top w:val="single" w:sz="2" w:space="0" w:color="D9D9E3"/>
                                            <w:left w:val="single" w:sz="2" w:space="0" w:color="D9D9E3"/>
                                            <w:bottom w:val="single" w:sz="2" w:space="0" w:color="D9D9E3"/>
                                            <w:right w:val="single" w:sz="2" w:space="0" w:color="D9D9E3"/>
                                          </w:divBdr>
                                          <w:divsChild>
                                            <w:div w:id="1519656203">
                                              <w:marLeft w:val="0"/>
                                              <w:marRight w:val="0"/>
                                              <w:marTop w:val="0"/>
                                              <w:marBottom w:val="0"/>
                                              <w:divBdr>
                                                <w:top w:val="single" w:sz="2" w:space="0" w:color="D9D9E3"/>
                                                <w:left w:val="single" w:sz="2" w:space="0" w:color="D9D9E3"/>
                                                <w:bottom w:val="single" w:sz="2" w:space="0" w:color="D9D9E3"/>
                                                <w:right w:val="single" w:sz="2" w:space="0" w:color="D9D9E3"/>
                                              </w:divBdr>
                                              <w:divsChild>
                                                <w:div w:id="423577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28147428">
          <w:marLeft w:val="0"/>
          <w:marRight w:val="0"/>
          <w:marTop w:val="0"/>
          <w:marBottom w:val="0"/>
          <w:divBdr>
            <w:top w:val="none" w:sz="0" w:space="0" w:color="auto"/>
            <w:left w:val="none" w:sz="0" w:space="0" w:color="auto"/>
            <w:bottom w:val="none" w:sz="0" w:space="0" w:color="auto"/>
            <w:right w:val="none" w:sz="0" w:space="0" w:color="auto"/>
          </w:divBdr>
          <w:divsChild>
            <w:div w:id="1886208715">
              <w:marLeft w:val="0"/>
              <w:marRight w:val="0"/>
              <w:marTop w:val="0"/>
              <w:marBottom w:val="0"/>
              <w:divBdr>
                <w:top w:val="single" w:sz="2" w:space="0" w:color="D9D9E3"/>
                <w:left w:val="single" w:sz="2" w:space="0" w:color="D9D9E3"/>
                <w:bottom w:val="single" w:sz="2" w:space="0" w:color="D9D9E3"/>
                <w:right w:val="single" w:sz="2" w:space="0" w:color="D9D9E3"/>
              </w:divBdr>
              <w:divsChild>
                <w:div w:id="620184491">
                  <w:marLeft w:val="0"/>
                  <w:marRight w:val="0"/>
                  <w:marTop w:val="0"/>
                  <w:marBottom w:val="0"/>
                  <w:divBdr>
                    <w:top w:val="single" w:sz="2" w:space="0" w:color="D9D9E3"/>
                    <w:left w:val="single" w:sz="2" w:space="0" w:color="D9D9E3"/>
                    <w:bottom w:val="single" w:sz="2" w:space="0" w:color="D9D9E3"/>
                    <w:right w:val="single" w:sz="2" w:space="0" w:color="D9D9E3"/>
                  </w:divBdr>
                  <w:divsChild>
                    <w:div w:id="2106921659">
                      <w:marLeft w:val="0"/>
                      <w:marRight w:val="0"/>
                      <w:marTop w:val="0"/>
                      <w:marBottom w:val="0"/>
                      <w:divBdr>
                        <w:top w:val="single" w:sz="2" w:space="0" w:color="D9D9E3"/>
                        <w:left w:val="single" w:sz="2" w:space="0" w:color="D9D9E3"/>
                        <w:bottom w:val="single" w:sz="2" w:space="0" w:color="D9D9E3"/>
                        <w:right w:val="single" w:sz="2" w:space="0" w:color="D9D9E3"/>
                      </w:divBdr>
                      <w:divsChild>
                        <w:div w:id="30496273">
                          <w:marLeft w:val="0"/>
                          <w:marRight w:val="0"/>
                          <w:marTop w:val="0"/>
                          <w:marBottom w:val="0"/>
                          <w:divBdr>
                            <w:top w:val="single" w:sz="2" w:space="0" w:color="D9D9E3"/>
                            <w:left w:val="single" w:sz="2" w:space="0" w:color="D9D9E3"/>
                            <w:bottom w:val="single" w:sz="2" w:space="0" w:color="D9D9E3"/>
                            <w:right w:val="single" w:sz="2" w:space="0" w:color="D9D9E3"/>
                          </w:divBdr>
                          <w:divsChild>
                            <w:div w:id="187957848">
                              <w:marLeft w:val="0"/>
                              <w:marRight w:val="0"/>
                              <w:marTop w:val="0"/>
                              <w:marBottom w:val="0"/>
                              <w:divBdr>
                                <w:top w:val="single" w:sz="2" w:space="0" w:color="D9D9E3"/>
                                <w:left w:val="single" w:sz="2" w:space="0" w:color="D9D9E3"/>
                                <w:bottom w:val="single" w:sz="2" w:space="0" w:color="D9D9E3"/>
                                <w:right w:val="single" w:sz="2" w:space="0" w:color="D9D9E3"/>
                              </w:divBdr>
                              <w:divsChild>
                                <w:div w:id="1631206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8946191">
      <w:bodyDiv w:val="1"/>
      <w:marLeft w:val="0"/>
      <w:marRight w:val="0"/>
      <w:marTop w:val="0"/>
      <w:marBottom w:val="0"/>
      <w:divBdr>
        <w:top w:val="none" w:sz="0" w:space="0" w:color="auto"/>
        <w:left w:val="none" w:sz="0" w:space="0" w:color="auto"/>
        <w:bottom w:val="none" w:sz="0" w:space="0" w:color="auto"/>
        <w:right w:val="none" w:sz="0" w:space="0" w:color="auto"/>
      </w:divBdr>
    </w:div>
    <w:div w:id="406731926">
      <w:bodyDiv w:val="1"/>
      <w:marLeft w:val="0"/>
      <w:marRight w:val="0"/>
      <w:marTop w:val="0"/>
      <w:marBottom w:val="0"/>
      <w:divBdr>
        <w:top w:val="none" w:sz="0" w:space="0" w:color="auto"/>
        <w:left w:val="none" w:sz="0" w:space="0" w:color="auto"/>
        <w:bottom w:val="none" w:sz="0" w:space="0" w:color="auto"/>
        <w:right w:val="none" w:sz="0" w:space="0" w:color="auto"/>
      </w:divBdr>
      <w:divsChild>
        <w:div w:id="1031496370">
          <w:marLeft w:val="0"/>
          <w:marRight w:val="0"/>
          <w:marTop w:val="0"/>
          <w:marBottom w:val="0"/>
          <w:divBdr>
            <w:top w:val="single" w:sz="2" w:space="0" w:color="D9D9E3"/>
            <w:left w:val="single" w:sz="2" w:space="0" w:color="D9D9E3"/>
            <w:bottom w:val="single" w:sz="2" w:space="0" w:color="D9D9E3"/>
            <w:right w:val="single" w:sz="2" w:space="0" w:color="D9D9E3"/>
          </w:divBdr>
          <w:divsChild>
            <w:div w:id="1772899261">
              <w:marLeft w:val="0"/>
              <w:marRight w:val="0"/>
              <w:marTop w:val="0"/>
              <w:marBottom w:val="0"/>
              <w:divBdr>
                <w:top w:val="single" w:sz="2" w:space="0" w:color="D9D9E3"/>
                <w:left w:val="single" w:sz="2" w:space="0" w:color="D9D9E3"/>
                <w:bottom w:val="single" w:sz="2" w:space="0" w:color="D9D9E3"/>
                <w:right w:val="single" w:sz="2" w:space="0" w:color="D9D9E3"/>
              </w:divBdr>
              <w:divsChild>
                <w:div w:id="1238782397">
                  <w:marLeft w:val="0"/>
                  <w:marRight w:val="0"/>
                  <w:marTop w:val="0"/>
                  <w:marBottom w:val="0"/>
                  <w:divBdr>
                    <w:top w:val="single" w:sz="2" w:space="0" w:color="D9D9E3"/>
                    <w:left w:val="single" w:sz="2" w:space="0" w:color="D9D9E3"/>
                    <w:bottom w:val="single" w:sz="2" w:space="0" w:color="D9D9E3"/>
                    <w:right w:val="single" w:sz="2" w:space="0" w:color="D9D9E3"/>
                  </w:divBdr>
                  <w:divsChild>
                    <w:div w:id="1699282949">
                      <w:marLeft w:val="0"/>
                      <w:marRight w:val="0"/>
                      <w:marTop w:val="0"/>
                      <w:marBottom w:val="0"/>
                      <w:divBdr>
                        <w:top w:val="single" w:sz="2" w:space="0" w:color="D9D9E3"/>
                        <w:left w:val="single" w:sz="2" w:space="0" w:color="D9D9E3"/>
                        <w:bottom w:val="single" w:sz="2" w:space="0" w:color="D9D9E3"/>
                        <w:right w:val="single" w:sz="2" w:space="0" w:color="D9D9E3"/>
                      </w:divBdr>
                      <w:divsChild>
                        <w:div w:id="528841565">
                          <w:marLeft w:val="0"/>
                          <w:marRight w:val="0"/>
                          <w:marTop w:val="0"/>
                          <w:marBottom w:val="0"/>
                          <w:divBdr>
                            <w:top w:val="single" w:sz="2" w:space="0" w:color="auto"/>
                            <w:left w:val="single" w:sz="2" w:space="0" w:color="auto"/>
                            <w:bottom w:val="single" w:sz="6" w:space="0" w:color="auto"/>
                            <w:right w:val="single" w:sz="2" w:space="0" w:color="auto"/>
                          </w:divBdr>
                          <w:divsChild>
                            <w:div w:id="795300333">
                              <w:marLeft w:val="0"/>
                              <w:marRight w:val="0"/>
                              <w:marTop w:val="100"/>
                              <w:marBottom w:val="100"/>
                              <w:divBdr>
                                <w:top w:val="single" w:sz="2" w:space="0" w:color="D9D9E3"/>
                                <w:left w:val="single" w:sz="2" w:space="0" w:color="D9D9E3"/>
                                <w:bottom w:val="single" w:sz="2" w:space="0" w:color="D9D9E3"/>
                                <w:right w:val="single" w:sz="2" w:space="0" w:color="D9D9E3"/>
                              </w:divBdr>
                              <w:divsChild>
                                <w:div w:id="375084579">
                                  <w:marLeft w:val="0"/>
                                  <w:marRight w:val="0"/>
                                  <w:marTop w:val="0"/>
                                  <w:marBottom w:val="0"/>
                                  <w:divBdr>
                                    <w:top w:val="single" w:sz="2" w:space="0" w:color="D9D9E3"/>
                                    <w:left w:val="single" w:sz="2" w:space="0" w:color="D9D9E3"/>
                                    <w:bottom w:val="single" w:sz="2" w:space="0" w:color="D9D9E3"/>
                                    <w:right w:val="single" w:sz="2" w:space="0" w:color="D9D9E3"/>
                                  </w:divBdr>
                                  <w:divsChild>
                                    <w:div w:id="1907909072">
                                      <w:marLeft w:val="0"/>
                                      <w:marRight w:val="0"/>
                                      <w:marTop w:val="0"/>
                                      <w:marBottom w:val="0"/>
                                      <w:divBdr>
                                        <w:top w:val="single" w:sz="2" w:space="0" w:color="D9D9E3"/>
                                        <w:left w:val="single" w:sz="2" w:space="0" w:color="D9D9E3"/>
                                        <w:bottom w:val="single" w:sz="2" w:space="0" w:color="D9D9E3"/>
                                        <w:right w:val="single" w:sz="2" w:space="0" w:color="D9D9E3"/>
                                      </w:divBdr>
                                      <w:divsChild>
                                        <w:div w:id="680081181">
                                          <w:marLeft w:val="0"/>
                                          <w:marRight w:val="0"/>
                                          <w:marTop w:val="0"/>
                                          <w:marBottom w:val="0"/>
                                          <w:divBdr>
                                            <w:top w:val="single" w:sz="2" w:space="0" w:color="D9D9E3"/>
                                            <w:left w:val="single" w:sz="2" w:space="0" w:color="D9D9E3"/>
                                            <w:bottom w:val="single" w:sz="2" w:space="0" w:color="D9D9E3"/>
                                            <w:right w:val="single" w:sz="2" w:space="0" w:color="D9D9E3"/>
                                          </w:divBdr>
                                          <w:divsChild>
                                            <w:div w:id="843865289">
                                              <w:marLeft w:val="0"/>
                                              <w:marRight w:val="0"/>
                                              <w:marTop w:val="0"/>
                                              <w:marBottom w:val="0"/>
                                              <w:divBdr>
                                                <w:top w:val="single" w:sz="2" w:space="0" w:color="D9D9E3"/>
                                                <w:left w:val="single" w:sz="2" w:space="0" w:color="D9D9E3"/>
                                                <w:bottom w:val="single" w:sz="2" w:space="0" w:color="D9D9E3"/>
                                                <w:right w:val="single" w:sz="2" w:space="0" w:color="D9D9E3"/>
                                              </w:divBdr>
                                              <w:divsChild>
                                                <w:div w:id="1756591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5978135">
                          <w:marLeft w:val="0"/>
                          <w:marRight w:val="0"/>
                          <w:marTop w:val="0"/>
                          <w:marBottom w:val="0"/>
                          <w:divBdr>
                            <w:top w:val="single" w:sz="2" w:space="0" w:color="auto"/>
                            <w:left w:val="single" w:sz="2" w:space="0" w:color="auto"/>
                            <w:bottom w:val="single" w:sz="6" w:space="0" w:color="auto"/>
                            <w:right w:val="single" w:sz="2" w:space="0" w:color="auto"/>
                          </w:divBdr>
                          <w:divsChild>
                            <w:div w:id="862475104">
                              <w:marLeft w:val="0"/>
                              <w:marRight w:val="0"/>
                              <w:marTop w:val="100"/>
                              <w:marBottom w:val="100"/>
                              <w:divBdr>
                                <w:top w:val="single" w:sz="2" w:space="0" w:color="D9D9E3"/>
                                <w:left w:val="single" w:sz="2" w:space="0" w:color="D9D9E3"/>
                                <w:bottom w:val="single" w:sz="2" w:space="0" w:color="D9D9E3"/>
                                <w:right w:val="single" w:sz="2" w:space="0" w:color="D9D9E3"/>
                              </w:divBdr>
                              <w:divsChild>
                                <w:div w:id="589393912">
                                  <w:marLeft w:val="0"/>
                                  <w:marRight w:val="0"/>
                                  <w:marTop w:val="0"/>
                                  <w:marBottom w:val="0"/>
                                  <w:divBdr>
                                    <w:top w:val="single" w:sz="2" w:space="0" w:color="D9D9E3"/>
                                    <w:left w:val="single" w:sz="2" w:space="0" w:color="D9D9E3"/>
                                    <w:bottom w:val="single" w:sz="2" w:space="0" w:color="D9D9E3"/>
                                    <w:right w:val="single" w:sz="2" w:space="0" w:color="D9D9E3"/>
                                  </w:divBdr>
                                  <w:divsChild>
                                    <w:div w:id="472676019">
                                      <w:marLeft w:val="0"/>
                                      <w:marRight w:val="0"/>
                                      <w:marTop w:val="0"/>
                                      <w:marBottom w:val="0"/>
                                      <w:divBdr>
                                        <w:top w:val="single" w:sz="2" w:space="0" w:color="D9D9E3"/>
                                        <w:left w:val="single" w:sz="2" w:space="0" w:color="D9D9E3"/>
                                        <w:bottom w:val="single" w:sz="2" w:space="0" w:color="D9D9E3"/>
                                        <w:right w:val="single" w:sz="2" w:space="0" w:color="D9D9E3"/>
                                      </w:divBdr>
                                      <w:divsChild>
                                        <w:div w:id="1723091340">
                                          <w:marLeft w:val="0"/>
                                          <w:marRight w:val="0"/>
                                          <w:marTop w:val="0"/>
                                          <w:marBottom w:val="0"/>
                                          <w:divBdr>
                                            <w:top w:val="single" w:sz="2" w:space="0" w:color="D9D9E3"/>
                                            <w:left w:val="single" w:sz="2" w:space="0" w:color="D9D9E3"/>
                                            <w:bottom w:val="single" w:sz="2" w:space="0" w:color="D9D9E3"/>
                                            <w:right w:val="single" w:sz="2" w:space="0" w:color="D9D9E3"/>
                                          </w:divBdr>
                                          <w:divsChild>
                                            <w:div w:id="1155417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1122520">
                                      <w:marLeft w:val="0"/>
                                      <w:marRight w:val="0"/>
                                      <w:marTop w:val="0"/>
                                      <w:marBottom w:val="0"/>
                                      <w:divBdr>
                                        <w:top w:val="single" w:sz="2" w:space="0" w:color="D9D9E3"/>
                                        <w:left w:val="single" w:sz="2" w:space="0" w:color="D9D9E3"/>
                                        <w:bottom w:val="single" w:sz="2" w:space="0" w:color="D9D9E3"/>
                                        <w:right w:val="single" w:sz="2" w:space="0" w:color="D9D9E3"/>
                                      </w:divBdr>
                                      <w:divsChild>
                                        <w:div w:id="786119606">
                                          <w:marLeft w:val="0"/>
                                          <w:marRight w:val="0"/>
                                          <w:marTop w:val="0"/>
                                          <w:marBottom w:val="0"/>
                                          <w:divBdr>
                                            <w:top w:val="single" w:sz="2" w:space="0" w:color="D9D9E3"/>
                                            <w:left w:val="single" w:sz="2" w:space="0" w:color="D9D9E3"/>
                                            <w:bottom w:val="single" w:sz="2" w:space="0" w:color="D9D9E3"/>
                                            <w:right w:val="single" w:sz="2" w:space="0" w:color="D9D9E3"/>
                                          </w:divBdr>
                                          <w:divsChild>
                                            <w:div w:id="2105955979">
                                              <w:marLeft w:val="0"/>
                                              <w:marRight w:val="0"/>
                                              <w:marTop w:val="0"/>
                                              <w:marBottom w:val="0"/>
                                              <w:divBdr>
                                                <w:top w:val="single" w:sz="2" w:space="0" w:color="D9D9E3"/>
                                                <w:left w:val="single" w:sz="2" w:space="0" w:color="D9D9E3"/>
                                                <w:bottom w:val="single" w:sz="2" w:space="0" w:color="D9D9E3"/>
                                                <w:right w:val="single" w:sz="2" w:space="0" w:color="D9D9E3"/>
                                              </w:divBdr>
                                              <w:divsChild>
                                                <w:div w:id="1711802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8447040">
                          <w:marLeft w:val="0"/>
                          <w:marRight w:val="0"/>
                          <w:marTop w:val="0"/>
                          <w:marBottom w:val="0"/>
                          <w:divBdr>
                            <w:top w:val="single" w:sz="2" w:space="0" w:color="auto"/>
                            <w:left w:val="single" w:sz="2" w:space="0" w:color="auto"/>
                            <w:bottom w:val="single" w:sz="6" w:space="0" w:color="auto"/>
                            <w:right w:val="single" w:sz="2" w:space="0" w:color="auto"/>
                          </w:divBdr>
                          <w:divsChild>
                            <w:div w:id="451215382">
                              <w:marLeft w:val="0"/>
                              <w:marRight w:val="0"/>
                              <w:marTop w:val="100"/>
                              <w:marBottom w:val="100"/>
                              <w:divBdr>
                                <w:top w:val="single" w:sz="2" w:space="0" w:color="D9D9E3"/>
                                <w:left w:val="single" w:sz="2" w:space="0" w:color="D9D9E3"/>
                                <w:bottom w:val="single" w:sz="2" w:space="0" w:color="D9D9E3"/>
                                <w:right w:val="single" w:sz="2" w:space="0" w:color="D9D9E3"/>
                              </w:divBdr>
                              <w:divsChild>
                                <w:div w:id="915280814">
                                  <w:marLeft w:val="0"/>
                                  <w:marRight w:val="0"/>
                                  <w:marTop w:val="0"/>
                                  <w:marBottom w:val="0"/>
                                  <w:divBdr>
                                    <w:top w:val="single" w:sz="2" w:space="0" w:color="D9D9E3"/>
                                    <w:left w:val="single" w:sz="2" w:space="0" w:color="D9D9E3"/>
                                    <w:bottom w:val="single" w:sz="2" w:space="0" w:color="D9D9E3"/>
                                    <w:right w:val="single" w:sz="2" w:space="0" w:color="D9D9E3"/>
                                  </w:divBdr>
                                  <w:divsChild>
                                    <w:div w:id="1566993030">
                                      <w:marLeft w:val="0"/>
                                      <w:marRight w:val="0"/>
                                      <w:marTop w:val="0"/>
                                      <w:marBottom w:val="0"/>
                                      <w:divBdr>
                                        <w:top w:val="single" w:sz="2" w:space="0" w:color="D9D9E3"/>
                                        <w:left w:val="single" w:sz="2" w:space="0" w:color="D9D9E3"/>
                                        <w:bottom w:val="single" w:sz="2" w:space="0" w:color="D9D9E3"/>
                                        <w:right w:val="single" w:sz="2" w:space="0" w:color="D9D9E3"/>
                                      </w:divBdr>
                                      <w:divsChild>
                                        <w:div w:id="848444166">
                                          <w:marLeft w:val="0"/>
                                          <w:marRight w:val="0"/>
                                          <w:marTop w:val="0"/>
                                          <w:marBottom w:val="0"/>
                                          <w:divBdr>
                                            <w:top w:val="single" w:sz="2" w:space="0" w:color="D9D9E3"/>
                                            <w:left w:val="single" w:sz="2" w:space="0" w:color="D9D9E3"/>
                                            <w:bottom w:val="single" w:sz="2" w:space="0" w:color="D9D9E3"/>
                                            <w:right w:val="single" w:sz="2" w:space="0" w:color="D9D9E3"/>
                                          </w:divBdr>
                                          <w:divsChild>
                                            <w:div w:id="66744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5123189">
                                      <w:marLeft w:val="0"/>
                                      <w:marRight w:val="0"/>
                                      <w:marTop w:val="0"/>
                                      <w:marBottom w:val="0"/>
                                      <w:divBdr>
                                        <w:top w:val="single" w:sz="2" w:space="0" w:color="D9D9E3"/>
                                        <w:left w:val="single" w:sz="2" w:space="0" w:color="D9D9E3"/>
                                        <w:bottom w:val="single" w:sz="2" w:space="0" w:color="D9D9E3"/>
                                        <w:right w:val="single" w:sz="2" w:space="0" w:color="D9D9E3"/>
                                      </w:divBdr>
                                      <w:divsChild>
                                        <w:div w:id="1959951503">
                                          <w:marLeft w:val="0"/>
                                          <w:marRight w:val="0"/>
                                          <w:marTop w:val="0"/>
                                          <w:marBottom w:val="0"/>
                                          <w:divBdr>
                                            <w:top w:val="single" w:sz="2" w:space="0" w:color="D9D9E3"/>
                                            <w:left w:val="single" w:sz="2" w:space="0" w:color="D9D9E3"/>
                                            <w:bottom w:val="single" w:sz="2" w:space="0" w:color="D9D9E3"/>
                                            <w:right w:val="single" w:sz="2" w:space="0" w:color="D9D9E3"/>
                                          </w:divBdr>
                                          <w:divsChild>
                                            <w:div w:id="1910573076">
                                              <w:marLeft w:val="0"/>
                                              <w:marRight w:val="0"/>
                                              <w:marTop w:val="0"/>
                                              <w:marBottom w:val="0"/>
                                              <w:divBdr>
                                                <w:top w:val="single" w:sz="2" w:space="0" w:color="D9D9E3"/>
                                                <w:left w:val="single" w:sz="2" w:space="0" w:color="D9D9E3"/>
                                                <w:bottom w:val="single" w:sz="2" w:space="0" w:color="D9D9E3"/>
                                                <w:right w:val="single" w:sz="2" w:space="0" w:color="D9D9E3"/>
                                              </w:divBdr>
                                              <w:divsChild>
                                                <w:div w:id="181365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4650866">
                          <w:marLeft w:val="0"/>
                          <w:marRight w:val="0"/>
                          <w:marTop w:val="0"/>
                          <w:marBottom w:val="0"/>
                          <w:divBdr>
                            <w:top w:val="single" w:sz="2" w:space="0" w:color="auto"/>
                            <w:left w:val="single" w:sz="2" w:space="0" w:color="auto"/>
                            <w:bottom w:val="single" w:sz="6" w:space="0" w:color="auto"/>
                            <w:right w:val="single" w:sz="2" w:space="0" w:color="auto"/>
                          </w:divBdr>
                          <w:divsChild>
                            <w:div w:id="752047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354856">
                                  <w:marLeft w:val="0"/>
                                  <w:marRight w:val="0"/>
                                  <w:marTop w:val="0"/>
                                  <w:marBottom w:val="0"/>
                                  <w:divBdr>
                                    <w:top w:val="single" w:sz="2" w:space="0" w:color="D9D9E3"/>
                                    <w:left w:val="single" w:sz="2" w:space="0" w:color="D9D9E3"/>
                                    <w:bottom w:val="single" w:sz="2" w:space="0" w:color="D9D9E3"/>
                                    <w:right w:val="single" w:sz="2" w:space="0" w:color="D9D9E3"/>
                                  </w:divBdr>
                                  <w:divsChild>
                                    <w:div w:id="1412194343">
                                      <w:marLeft w:val="0"/>
                                      <w:marRight w:val="0"/>
                                      <w:marTop w:val="0"/>
                                      <w:marBottom w:val="0"/>
                                      <w:divBdr>
                                        <w:top w:val="single" w:sz="2" w:space="0" w:color="D9D9E3"/>
                                        <w:left w:val="single" w:sz="2" w:space="0" w:color="D9D9E3"/>
                                        <w:bottom w:val="single" w:sz="2" w:space="0" w:color="D9D9E3"/>
                                        <w:right w:val="single" w:sz="2" w:space="0" w:color="D9D9E3"/>
                                      </w:divBdr>
                                      <w:divsChild>
                                        <w:div w:id="1585190619">
                                          <w:marLeft w:val="0"/>
                                          <w:marRight w:val="0"/>
                                          <w:marTop w:val="0"/>
                                          <w:marBottom w:val="0"/>
                                          <w:divBdr>
                                            <w:top w:val="single" w:sz="2" w:space="0" w:color="D9D9E3"/>
                                            <w:left w:val="single" w:sz="2" w:space="0" w:color="D9D9E3"/>
                                            <w:bottom w:val="single" w:sz="2" w:space="0" w:color="D9D9E3"/>
                                            <w:right w:val="single" w:sz="2" w:space="0" w:color="D9D9E3"/>
                                          </w:divBdr>
                                          <w:divsChild>
                                            <w:div w:id="1027100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2370070">
                                      <w:marLeft w:val="0"/>
                                      <w:marRight w:val="0"/>
                                      <w:marTop w:val="0"/>
                                      <w:marBottom w:val="0"/>
                                      <w:divBdr>
                                        <w:top w:val="single" w:sz="2" w:space="0" w:color="D9D9E3"/>
                                        <w:left w:val="single" w:sz="2" w:space="0" w:color="D9D9E3"/>
                                        <w:bottom w:val="single" w:sz="2" w:space="0" w:color="D9D9E3"/>
                                        <w:right w:val="single" w:sz="2" w:space="0" w:color="D9D9E3"/>
                                      </w:divBdr>
                                      <w:divsChild>
                                        <w:div w:id="356010492">
                                          <w:marLeft w:val="0"/>
                                          <w:marRight w:val="0"/>
                                          <w:marTop w:val="0"/>
                                          <w:marBottom w:val="0"/>
                                          <w:divBdr>
                                            <w:top w:val="single" w:sz="2" w:space="0" w:color="D9D9E3"/>
                                            <w:left w:val="single" w:sz="2" w:space="0" w:color="D9D9E3"/>
                                            <w:bottom w:val="single" w:sz="2" w:space="0" w:color="D9D9E3"/>
                                            <w:right w:val="single" w:sz="2" w:space="0" w:color="D9D9E3"/>
                                          </w:divBdr>
                                          <w:divsChild>
                                            <w:div w:id="1933970623">
                                              <w:marLeft w:val="0"/>
                                              <w:marRight w:val="0"/>
                                              <w:marTop w:val="0"/>
                                              <w:marBottom w:val="0"/>
                                              <w:divBdr>
                                                <w:top w:val="single" w:sz="2" w:space="0" w:color="D9D9E3"/>
                                                <w:left w:val="single" w:sz="2" w:space="0" w:color="D9D9E3"/>
                                                <w:bottom w:val="single" w:sz="2" w:space="0" w:color="D9D9E3"/>
                                                <w:right w:val="single" w:sz="2" w:space="0" w:color="D9D9E3"/>
                                              </w:divBdr>
                                              <w:divsChild>
                                                <w:div w:id="172113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8675148">
                          <w:marLeft w:val="0"/>
                          <w:marRight w:val="0"/>
                          <w:marTop w:val="0"/>
                          <w:marBottom w:val="0"/>
                          <w:divBdr>
                            <w:top w:val="single" w:sz="2" w:space="0" w:color="auto"/>
                            <w:left w:val="single" w:sz="2" w:space="0" w:color="auto"/>
                            <w:bottom w:val="single" w:sz="6" w:space="0" w:color="auto"/>
                            <w:right w:val="single" w:sz="2" w:space="0" w:color="auto"/>
                          </w:divBdr>
                          <w:divsChild>
                            <w:div w:id="1941378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04438">
                                  <w:marLeft w:val="0"/>
                                  <w:marRight w:val="0"/>
                                  <w:marTop w:val="0"/>
                                  <w:marBottom w:val="0"/>
                                  <w:divBdr>
                                    <w:top w:val="single" w:sz="2" w:space="0" w:color="D9D9E3"/>
                                    <w:left w:val="single" w:sz="2" w:space="0" w:color="D9D9E3"/>
                                    <w:bottom w:val="single" w:sz="2" w:space="0" w:color="D9D9E3"/>
                                    <w:right w:val="single" w:sz="2" w:space="0" w:color="D9D9E3"/>
                                  </w:divBdr>
                                  <w:divsChild>
                                    <w:div w:id="431390413">
                                      <w:marLeft w:val="0"/>
                                      <w:marRight w:val="0"/>
                                      <w:marTop w:val="0"/>
                                      <w:marBottom w:val="0"/>
                                      <w:divBdr>
                                        <w:top w:val="single" w:sz="2" w:space="0" w:color="D9D9E3"/>
                                        <w:left w:val="single" w:sz="2" w:space="0" w:color="D9D9E3"/>
                                        <w:bottom w:val="single" w:sz="2" w:space="0" w:color="D9D9E3"/>
                                        <w:right w:val="single" w:sz="2" w:space="0" w:color="D9D9E3"/>
                                      </w:divBdr>
                                      <w:divsChild>
                                        <w:div w:id="443428371">
                                          <w:marLeft w:val="0"/>
                                          <w:marRight w:val="0"/>
                                          <w:marTop w:val="0"/>
                                          <w:marBottom w:val="0"/>
                                          <w:divBdr>
                                            <w:top w:val="single" w:sz="2" w:space="0" w:color="D9D9E3"/>
                                            <w:left w:val="single" w:sz="2" w:space="0" w:color="D9D9E3"/>
                                            <w:bottom w:val="single" w:sz="2" w:space="0" w:color="D9D9E3"/>
                                            <w:right w:val="single" w:sz="2" w:space="0" w:color="D9D9E3"/>
                                          </w:divBdr>
                                          <w:divsChild>
                                            <w:div w:id="2022269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742438">
                                      <w:marLeft w:val="0"/>
                                      <w:marRight w:val="0"/>
                                      <w:marTop w:val="0"/>
                                      <w:marBottom w:val="0"/>
                                      <w:divBdr>
                                        <w:top w:val="single" w:sz="2" w:space="0" w:color="D9D9E3"/>
                                        <w:left w:val="single" w:sz="2" w:space="0" w:color="D9D9E3"/>
                                        <w:bottom w:val="single" w:sz="2" w:space="0" w:color="D9D9E3"/>
                                        <w:right w:val="single" w:sz="2" w:space="0" w:color="D9D9E3"/>
                                      </w:divBdr>
                                      <w:divsChild>
                                        <w:div w:id="280067102">
                                          <w:marLeft w:val="0"/>
                                          <w:marRight w:val="0"/>
                                          <w:marTop w:val="0"/>
                                          <w:marBottom w:val="0"/>
                                          <w:divBdr>
                                            <w:top w:val="single" w:sz="2" w:space="0" w:color="D9D9E3"/>
                                            <w:left w:val="single" w:sz="2" w:space="0" w:color="D9D9E3"/>
                                            <w:bottom w:val="single" w:sz="2" w:space="0" w:color="D9D9E3"/>
                                            <w:right w:val="single" w:sz="2" w:space="0" w:color="D9D9E3"/>
                                          </w:divBdr>
                                          <w:divsChild>
                                            <w:div w:id="2061901910">
                                              <w:marLeft w:val="0"/>
                                              <w:marRight w:val="0"/>
                                              <w:marTop w:val="0"/>
                                              <w:marBottom w:val="0"/>
                                              <w:divBdr>
                                                <w:top w:val="single" w:sz="2" w:space="0" w:color="D9D9E3"/>
                                                <w:left w:val="single" w:sz="2" w:space="0" w:color="D9D9E3"/>
                                                <w:bottom w:val="single" w:sz="2" w:space="0" w:color="D9D9E3"/>
                                                <w:right w:val="single" w:sz="2" w:space="0" w:color="D9D9E3"/>
                                              </w:divBdr>
                                              <w:divsChild>
                                                <w:div w:id="533079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9918352">
          <w:marLeft w:val="0"/>
          <w:marRight w:val="0"/>
          <w:marTop w:val="0"/>
          <w:marBottom w:val="0"/>
          <w:divBdr>
            <w:top w:val="none" w:sz="0" w:space="0" w:color="auto"/>
            <w:left w:val="none" w:sz="0" w:space="0" w:color="auto"/>
            <w:bottom w:val="none" w:sz="0" w:space="0" w:color="auto"/>
            <w:right w:val="none" w:sz="0" w:space="0" w:color="auto"/>
          </w:divBdr>
        </w:div>
      </w:divsChild>
    </w:div>
    <w:div w:id="513888197">
      <w:bodyDiv w:val="1"/>
      <w:marLeft w:val="0"/>
      <w:marRight w:val="0"/>
      <w:marTop w:val="0"/>
      <w:marBottom w:val="0"/>
      <w:divBdr>
        <w:top w:val="none" w:sz="0" w:space="0" w:color="auto"/>
        <w:left w:val="none" w:sz="0" w:space="0" w:color="auto"/>
        <w:bottom w:val="none" w:sz="0" w:space="0" w:color="auto"/>
        <w:right w:val="none" w:sz="0" w:space="0" w:color="auto"/>
      </w:divBdr>
    </w:div>
    <w:div w:id="565147760">
      <w:bodyDiv w:val="1"/>
      <w:marLeft w:val="0"/>
      <w:marRight w:val="0"/>
      <w:marTop w:val="0"/>
      <w:marBottom w:val="0"/>
      <w:divBdr>
        <w:top w:val="none" w:sz="0" w:space="0" w:color="auto"/>
        <w:left w:val="none" w:sz="0" w:space="0" w:color="auto"/>
        <w:bottom w:val="none" w:sz="0" w:space="0" w:color="auto"/>
        <w:right w:val="none" w:sz="0" w:space="0" w:color="auto"/>
      </w:divBdr>
      <w:divsChild>
        <w:div w:id="1384021275">
          <w:marLeft w:val="0"/>
          <w:marRight w:val="0"/>
          <w:marTop w:val="0"/>
          <w:marBottom w:val="0"/>
          <w:divBdr>
            <w:top w:val="single" w:sz="2" w:space="0" w:color="D9D9E3"/>
            <w:left w:val="single" w:sz="2" w:space="0" w:color="D9D9E3"/>
            <w:bottom w:val="single" w:sz="2" w:space="0" w:color="D9D9E3"/>
            <w:right w:val="single" w:sz="2" w:space="0" w:color="D9D9E3"/>
          </w:divBdr>
          <w:divsChild>
            <w:div w:id="97800530">
              <w:marLeft w:val="0"/>
              <w:marRight w:val="0"/>
              <w:marTop w:val="0"/>
              <w:marBottom w:val="0"/>
              <w:divBdr>
                <w:top w:val="single" w:sz="2" w:space="0" w:color="D9D9E3"/>
                <w:left w:val="single" w:sz="2" w:space="0" w:color="D9D9E3"/>
                <w:bottom w:val="single" w:sz="2" w:space="0" w:color="D9D9E3"/>
                <w:right w:val="single" w:sz="2" w:space="0" w:color="D9D9E3"/>
              </w:divBdr>
              <w:divsChild>
                <w:div w:id="1584878234">
                  <w:marLeft w:val="0"/>
                  <w:marRight w:val="0"/>
                  <w:marTop w:val="0"/>
                  <w:marBottom w:val="0"/>
                  <w:divBdr>
                    <w:top w:val="single" w:sz="2" w:space="0" w:color="D9D9E3"/>
                    <w:left w:val="single" w:sz="2" w:space="0" w:color="D9D9E3"/>
                    <w:bottom w:val="single" w:sz="2" w:space="0" w:color="D9D9E3"/>
                    <w:right w:val="single" w:sz="2" w:space="0" w:color="D9D9E3"/>
                  </w:divBdr>
                  <w:divsChild>
                    <w:div w:id="389957846">
                      <w:marLeft w:val="0"/>
                      <w:marRight w:val="0"/>
                      <w:marTop w:val="0"/>
                      <w:marBottom w:val="0"/>
                      <w:divBdr>
                        <w:top w:val="single" w:sz="2" w:space="0" w:color="D9D9E3"/>
                        <w:left w:val="single" w:sz="2" w:space="0" w:color="D9D9E3"/>
                        <w:bottom w:val="single" w:sz="2" w:space="0" w:color="D9D9E3"/>
                        <w:right w:val="single" w:sz="2" w:space="0" w:color="D9D9E3"/>
                      </w:divBdr>
                      <w:divsChild>
                        <w:div w:id="967975655">
                          <w:marLeft w:val="0"/>
                          <w:marRight w:val="0"/>
                          <w:marTop w:val="0"/>
                          <w:marBottom w:val="0"/>
                          <w:divBdr>
                            <w:top w:val="single" w:sz="2" w:space="0" w:color="auto"/>
                            <w:left w:val="single" w:sz="2" w:space="0" w:color="auto"/>
                            <w:bottom w:val="single" w:sz="6" w:space="0" w:color="auto"/>
                            <w:right w:val="single" w:sz="2" w:space="0" w:color="auto"/>
                          </w:divBdr>
                          <w:divsChild>
                            <w:div w:id="1845777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25965">
                                  <w:marLeft w:val="0"/>
                                  <w:marRight w:val="0"/>
                                  <w:marTop w:val="0"/>
                                  <w:marBottom w:val="0"/>
                                  <w:divBdr>
                                    <w:top w:val="single" w:sz="2" w:space="0" w:color="D9D9E3"/>
                                    <w:left w:val="single" w:sz="2" w:space="0" w:color="D9D9E3"/>
                                    <w:bottom w:val="single" w:sz="2" w:space="0" w:color="D9D9E3"/>
                                    <w:right w:val="single" w:sz="2" w:space="0" w:color="D9D9E3"/>
                                  </w:divBdr>
                                  <w:divsChild>
                                    <w:div w:id="673611654">
                                      <w:marLeft w:val="0"/>
                                      <w:marRight w:val="0"/>
                                      <w:marTop w:val="0"/>
                                      <w:marBottom w:val="0"/>
                                      <w:divBdr>
                                        <w:top w:val="single" w:sz="2" w:space="0" w:color="D9D9E3"/>
                                        <w:left w:val="single" w:sz="2" w:space="0" w:color="D9D9E3"/>
                                        <w:bottom w:val="single" w:sz="2" w:space="0" w:color="D9D9E3"/>
                                        <w:right w:val="single" w:sz="2" w:space="0" w:color="D9D9E3"/>
                                      </w:divBdr>
                                      <w:divsChild>
                                        <w:div w:id="609359414">
                                          <w:marLeft w:val="0"/>
                                          <w:marRight w:val="0"/>
                                          <w:marTop w:val="0"/>
                                          <w:marBottom w:val="0"/>
                                          <w:divBdr>
                                            <w:top w:val="single" w:sz="2" w:space="0" w:color="D9D9E3"/>
                                            <w:left w:val="single" w:sz="2" w:space="0" w:color="D9D9E3"/>
                                            <w:bottom w:val="single" w:sz="2" w:space="0" w:color="D9D9E3"/>
                                            <w:right w:val="single" w:sz="2" w:space="0" w:color="D9D9E3"/>
                                          </w:divBdr>
                                          <w:divsChild>
                                            <w:div w:id="1531528565">
                                              <w:marLeft w:val="0"/>
                                              <w:marRight w:val="0"/>
                                              <w:marTop w:val="0"/>
                                              <w:marBottom w:val="0"/>
                                              <w:divBdr>
                                                <w:top w:val="single" w:sz="2" w:space="0" w:color="D9D9E3"/>
                                                <w:left w:val="single" w:sz="2" w:space="0" w:color="D9D9E3"/>
                                                <w:bottom w:val="single" w:sz="2" w:space="0" w:color="D9D9E3"/>
                                                <w:right w:val="single" w:sz="2" w:space="0" w:color="D9D9E3"/>
                                              </w:divBdr>
                                              <w:divsChild>
                                                <w:div w:id="792212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45118198">
          <w:marLeft w:val="0"/>
          <w:marRight w:val="0"/>
          <w:marTop w:val="0"/>
          <w:marBottom w:val="0"/>
          <w:divBdr>
            <w:top w:val="none" w:sz="0" w:space="0" w:color="auto"/>
            <w:left w:val="none" w:sz="0" w:space="0" w:color="auto"/>
            <w:bottom w:val="none" w:sz="0" w:space="0" w:color="auto"/>
            <w:right w:val="none" w:sz="0" w:space="0" w:color="auto"/>
          </w:divBdr>
        </w:div>
      </w:divsChild>
    </w:div>
    <w:div w:id="596210491">
      <w:bodyDiv w:val="1"/>
      <w:marLeft w:val="0"/>
      <w:marRight w:val="0"/>
      <w:marTop w:val="0"/>
      <w:marBottom w:val="0"/>
      <w:divBdr>
        <w:top w:val="none" w:sz="0" w:space="0" w:color="auto"/>
        <w:left w:val="none" w:sz="0" w:space="0" w:color="auto"/>
        <w:bottom w:val="none" w:sz="0" w:space="0" w:color="auto"/>
        <w:right w:val="none" w:sz="0" w:space="0" w:color="auto"/>
      </w:divBdr>
    </w:div>
    <w:div w:id="723792333">
      <w:bodyDiv w:val="1"/>
      <w:marLeft w:val="0"/>
      <w:marRight w:val="0"/>
      <w:marTop w:val="0"/>
      <w:marBottom w:val="0"/>
      <w:divBdr>
        <w:top w:val="none" w:sz="0" w:space="0" w:color="auto"/>
        <w:left w:val="none" w:sz="0" w:space="0" w:color="auto"/>
        <w:bottom w:val="none" w:sz="0" w:space="0" w:color="auto"/>
        <w:right w:val="none" w:sz="0" w:space="0" w:color="auto"/>
      </w:divBdr>
      <w:divsChild>
        <w:div w:id="1909807585">
          <w:marLeft w:val="547"/>
          <w:marRight w:val="0"/>
          <w:marTop w:val="72"/>
          <w:marBottom w:val="0"/>
          <w:divBdr>
            <w:top w:val="none" w:sz="0" w:space="0" w:color="auto"/>
            <w:left w:val="none" w:sz="0" w:space="0" w:color="auto"/>
            <w:bottom w:val="none" w:sz="0" w:space="0" w:color="auto"/>
            <w:right w:val="none" w:sz="0" w:space="0" w:color="auto"/>
          </w:divBdr>
        </w:div>
        <w:div w:id="1423451990">
          <w:marLeft w:val="547"/>
          <w:marRight w:val="0"/>
          <w:marTop w:val="72"/>
          <w:marBottom w:val="0"/>
          <w:divBdr>
            <w:top w:val="none" w:sz="0" w:space="0" w:color="auto"/>
            <w:left w:val="none" w:sz="0" w:space="0" w:color="auto"/>
            <w:bottom w:val="none" w:sz="0" w:space="0" w:color="auto"/>
            <w:right w:val="none" w:sz="0" w:space="0" w:color="auto"/>
          </w:divBdr>
        </w:div>
        <w:div w:id="1490633172">
          <w:marLeft w:val="547"/>
          <w:marRight w:val="0"/>
          <w:marTop w:val="72"/>
          <w:marBottom w:val="0"/>
          <w:divBdr>
            <w:top w:val="none" w:sz="0" w:space="0" w:color="auto"/>
            <w:left w:val="none" w:sz="0" w:space="0" w:color="auto"/>
            <w:bottom w:val="none" w:sz="0" w:space="0" w:color="auto"/>
            <w:right w:val="none" w:sz="0" w:space="0" w:color="auto"/>
          </w:divBdr>
        </w:div>
        <w:div w:id="1165898547">
          <w:marLeft w:val="547"/>
          <w:marRight w:val="0"/>
          <w:marTop w:val="72"/>
          <w:marBottom w:val="0"/>
          <w:divBdr>
            <w:top w:val="none" w:sz="0" w:space="0" w:color="auto"/>
            <w:left w:val="none" w:sz="0" w:space="0" w:color="auto"/>
            <w:bottom w:val="none" w:sz="0" w:space="0" w:color="auto"/>
            <w:right w:val="none" w:sz="0" w:space="0" w:color="auto"/>
          </w:divBdr>
        </w:div>
        <w:div w:id="203297066">
          <w:marLeft w:val="547"/>
          <w:marRight w:val="0"/>
          <w:marTop w:val="72"/>
          <w:marBottom w:val="0"/>
          <w:divBdr>
            <w:top w:val="none" w:sz="0" w:space="0" w:color="auto"/>
            <w:left w:val="none" w:sz="0" w:space="0" w:color="auto"/>
            <w:bottom w:val="none" w:sz="0" w:space="0" w:color="auto"/>
            <w:right w:val="none" w:sz="0" w:space="0" w:color="auto"/>
          </w:divBdr>
        </w:div>
        <w:div w:id="1029182576">
          <w:marLeft w:val="547"/>
          <w:marRight w:val="0"/>
          <w:marTop w:val="72"/>
          <w:marBottom w:val="0"/>
          <w:divBdr>
            <w:top w:val="none" w:sz="0" w:space="0" w:color="auto"/>
            <w:left w:val="none" w:sz="0" w:space="0" w:color="auto"/>
            <w:bottom w:val="none" w:sz="0" w:space="0" w:color="auto"/>
            <w:right w:val="none" w:sz="0" w:space="0" w:color="auto"/>
          </w:divBdr>
        </w:div>
        <w:div w:id="577833698">
          <w:marLeft w:val="547"/>
          <w:marRight w:val="0"/>
          <w:marTop w:val="72"/>
          <w:marBottom w:val="0"/>
          <w:divBdr>
            <w:top w:val="none" w:sz="0" w:space="0" w:color="auto"/>
            <w:left w:val="none" w:sz="0" w:space="0" w:color="auto"/>
            <w:bottom w:val="none" w:sz="0" w:space="0" w:color="auto"/>
            <w:right w:val="none" w:sz="0" w:space="0" w:color="auto"/>
          </w:divBdr>
        </w:div>
        <w:div w:id="736055145">
          <w:marLeft w:val="547"/>
          <w:marRight w:val="0"/>
          <w:marTop w:val="72"/>
          <w:marBottom w:val="0"/>
          <w:divBdr>
            <w:top w:val="none" w:sz="0" w:space="0" w:color="auto"/>
            <w:left w:val="none" w:sz="0" w:space="0" w:color="auto"/>
            <w:bottom w:val="none" w:sz="0" w:space="0" w:color="auto"/>
            <w:right w:val="none" w:sz="0" w:space="0" w:color="auto"/>
          </w:divBdr>
        </w:div>
        <w:div w:id="2061398527">
          <w:marLeft w:val="547"/>
          <w:marRight w:val="0"/>
          <w:marTop w:val="72"/>
          <w:marBottom w:val="0"/>
          <w:divBdr>
            <w:top w:val="none" w:sz="0" w:space="0" w:color="auto"/>
            <w:left w:val="none" w:sz="0" w:space="0" w:color="auto"/>
            <w:bottom w:val="none" w:sz="0" w:space="0" w:color="auto"/>
            <w:right w:val="none" w:sz="0" w:space="0" w:color="auto"/>
          </w:divBdr>
        </w:div>
        <w:div w:id="1101299504">
          <w:marLeft w:val="547"/>
          <w:marRight w:val="0"/>
          <w:marTop w:val="72"/>
          <w:marBottom w:val="0"/>
          <w:divBdr>
            <w:top w:val="none" w:sz="0" w:space="0" w:color="auto"/>
            <w:left w:val="none" w:sz="0" w:space="0" w:color="auto"/>
            <w:bottom w:val="none" w:sz="0" w:space="0" w:color="auto"/>
            <w:right w:val="none" w:sz="0" w:space="0" w:color="auto"/>
          </w:divBdr>
        </w:div>
        <w:div w:id="1751922539">
          <w:marLeft w:val="547"/>
          <w:marRight w:val="0"/>
          <w:marTop w:val="72"/>
          <w:marBottom w:val="0"/>
          <w:divBdr>
            <w:top w:val="none" w:sz="0" w:space="0" w:color="auto"/>
            <w:left w:val="none" w:sz="0" w:space="0" w:color="auto"/>
            <w:bottom w:val="none" w:sz="0" w:space="0" w:color="auto"/>
            <w:right w:val="none" w:sz="0" w:space="0" w:color="auto"/>
          </w:divBdr>
        </w:div>
        <w:div w:id="1685127653">
          <w:marLeft w:val="547"/>
          <w:marRight w:val="0"/>
          <w:marTop w:val="72"/>
          <w:marBottom w:val="0"/>
          <w:divBdr>
            <w:top w:val="none" w:sz="0" w:space="0" w:color="auto"/>
            <w:left w:val="none" w:sz="0" w:space="0" w:color="auto"/>
            <w:bottom w:val="none" w:sz="0" w:space="0" w:color="auto"/>
            <w:right w:val="none" w:sz="0" w:space="0" w:color="auto"/>
          </w:divBdr>
        </w:div>
        <w:div w:id="1043939037">
          <w:marLeft w:val="547"/>
          <w:marRight w:val="0"/>
          <w:marTop w:val="72"/>
          <w:marBottom w:val="0"/>
          <w:divBdr>
            <w:top w:val="none" w:sz="0" w:space="0" w:color="auto"/>
            <w:left w:val="none" w:sz="0" w:space="0" w:color="auto"/>
            <w:bottom w:val="none" w:sz="0" w:space="0" w:color="auto"/>
            <w:right w:val="none" w:sz="0" w:space="0" w:color="auto"/>
          </w:divBdr>
        </w:div>
        <w:div w:id="613905658">
          <w:marLeft w:val="547"/>
          <w:marRight w:val="0"/>
          <w:marTop w:val="72"/>
          <w:marBottom w:val="0"/>
          <w:divBdr>
            <w:top w:val="none" w:sz="0" w:space="0" w:color="auto"/>
            <w:left w:val="none" w:sz="0" w:space="0" w:color="auto"/>
            <w:bottom w:val="none" w:sz="0" w:space="0" w:color="auto"/>
            <w:right w:val="none" w:sz="0" w:space="0" w:color="auto"/>
          </w:divBdr>
        </w:div>
        <w:div w:id="1785074766">
          <w:marLeft w:val="547"/>
          <w:marRight w:val="0"/>
          <w:marTop w:val="72"/>
          <w:marBottom w:val="0"/>
          <w:divBdr>
            <w:top w:val="none" w:sz="0" w:space="0" w:color="auto"/>
            <w:left w:val="none" w:sz="0" w:space="0" w:color="auto"/>
            <w:bottom w:val="none" w:sz="0" w:space="0" w:color="auto"/>
            <w:right w:val="none" w:sz="0" w:space="0" w:color="auto"/>
          </w:divBdr>
        </w:div>
        <w:div w:id="1066998704">
          <w:marLeft w:val="547"/>
          <w:marRight w:val="0"/>
          <w:marTop w:val="72"/>
          <w:marBottom w:val="0"/>
          <w:divBdr>
            <w:top w:val="none" w:sz="0" w:space="0" w:color="auto"/>
            <w:left w:val="none" w:sz="0" w:space="0" w:color="auto"/>
            <w:bottom w:val="none" w:sz="0" w:space="0" w:color="auto"/>
            <w:right w:val="none" w:sz="0" w:space="0" w:color="auto"/>
          </w:divBdr>
        </w:div>
        <w:div w:id="740639911">
          <w:marLeft w:val="547"/>
          <w:marRight w:val="0"/>
          <w:marTop w:val="72"/>
          <w:marBottom w:val="0"/>
          <w:divBdr>
            <w:top w:val="none" w:sz="0" w:space="0" w:color="auto"/>
            <w:left w:val="none" w:sz="0" w:space="0" w:color="auto"/>
            <w:bottom w:val="none" w:sz="0" w:space="0" w:color="auto"/>
            <w:right w:val="none" w:sz="0" w:space="0" w:color="auto"/>
          </w:divBdr>
        </w:div>
        <w:div w:id="1283030488">
          <w:marLeft w:val="547"/>
          <w:marRight w:val="0"/>
          <w:marTop w:val="72"/>
          <w:marBottom w:val="0"/>
          <w:divBdr>
            <w:top w:val="none" w:sz="0" w:space="0" w:color="auto"/>
            <w:left w:val="none" w:sz="0" w:space="0" w:color="auto"/>
            <w:bottom w:val="none" w:sz="0" w:space="0" w:color="auto"/>
            <w:right w:val="none" w:sz="0" w:space="0" w:color="auto"/>
          </w:divBdr>
        </w:div>
        <w:div w:id="892035423">
          <w:marLeft w:val="547"/>
          <w:marRight w:val="0"/>
          <w:marTop w:val="72"/>
          <w:marBottom w:val="0"/>
          <w:divBdr>
            <w:top w:val="none" w:sz="0" w:space="0" w:color="auto"/>
            <w:left w:val="none" w:sz="0" w:space="0" w:color="auto"/>
            <w:bottom w:val="none" w:sz="0" w:space="0" w:color="auto"/>
            <w:right w:val="none" w:sz="0" w:space="0" w:color="auto"/>
          </w:divBdr>
        </w:div>
        <w:div w:id="2012221780">
          <w:marLeft w:val="547"/>
          <w:marRight w:val="0"/>
          <w:marTop w:val="72"/>
          <w:marBottom w:val="0"/>
          <w:divBdr>
            <w:top w:val="none" w:sz="0" w:space="0" w:color="auto"/>
            <w:left w:val="none" w:sz="0" w:space="0" w:color="auto"/>
            <w:bottom w:val="none" w:sz="0" w:space="0" w:color="auto"/>
            <w:right w:val="none" w:sz="0" w:space="0" w:color="auto"/>
          </w:divBdr>
        </w:div>
        <w:div w:id="64842058">
          <w:marLeft w:val="547"/>
          <w:marRight w:val="0"/>
          <w:marTop w:val="72"/>
          <w:marBottom w:val="0"/>
          <w:divBdr>
            <w:top w:val="none" w:sz="0" w:space="0" w:color="auto"/>
            <w:left w:val="none" w:sz="0" w:space="0" w:color="auto"/>
            <w:bottom w:val="none" w:sz="0" w:space="0" w:color="auto"/>
            <w:right w:val="none" w:sz="0" w:space="0" w:color="auto"/>
          </w:divBdr>
        </w:div>
        <w:div w:id="2040427124">
          <w:marLeft w:val="547"/>
          <w:marRight w:val="0"/>
          <w:marTop w:val="72"/>
          <w:marBottom w:val="0"/>
          <w:divBdr>
            <w:top w:val="none" w:sz="0" w:space="0" w:color="auto"/>
            <w:left w:val="none" w:sz="0" w:space="0" w:color="auto"/>
            <w:bottom w:val="none" w:sz="0" w:space="0" w:color="auto"/>
            <w:right w:val="none" w:sz="0" w:space="0" w:color="auto"/>
          </w:divBdr>
        </w:div>
        <w:div w:id="423652038">
          <w:marLeft w:val="547"/>
          <w:marRight w:val="0"/>
          <w:marTop w:val="72"/>
          <w:marBottom w:val="0"/>
          <w:divBdr>
            <w:top w:val="none" w:sz="0" w:space="0" w:color="auto"/>
            <w:left w:val="none" w:sz="0" w:space="0" w:color="auto"/>
            <w:bottom w:val="none" w:sz="0" w:space="0" w:color="auto"/>
            <w:right w:val="none" w:sz="0" w:space="0" w:color="auto"/>
          </w:divBdr>
        </w:div>
        <w:div w:id="1105614225">
          <w:marLeft w:val="547"/>
          <w:marRight w:val="0"/>
          <w:marTop w:val="72"/>
          <w:marBottom w:val="0"/>
          <w:divBdr>
            <w:top w:val="none" w:sz="0" w:space="0" w:color="auto"/>
            <w:left w:val="none" w:sz="0" w:space="0" w:color="auto"/>
            <w:bottom w:val="none" w:sz="0" w:space="0" w:color="auto"/>
            <w:right w:val="none" w:sz="0" w:space="0" w:color="auto"/>
          </w:divBdr>
        </w:div>
        <w:div w:id="1910384372">
          <w:marLeft w:val="547"/>
          <w:marRight w:val="0"/>
          <w:marTop w:val="72"/>
          <w:marBottom w:val="0"/>
          <w:divBdr>
            <w:top w:val="none" w:sz="0" w:space="0" w:color="auto"/>
            <w:left w:val="none" w:sz="0" w:space="0" w:color="auto"/>
            <w:bottom w:val="none" w:sz="0" w:space="0" w:color="auto"/>
            <w:right w:val="none" w:sz="0" w:space="0" w:color="auto"/>
          </w:divBdr>
        </w:div>
        <w:div w:id="224025398">
          <w:marLeft w:val="547"/>
          <w:marRight w:val="0"/>
          <w:marTop w:val="72"/>
          <w:marBottom w:val="0"/>
          <w:divBdr>
            <w:top w:val="none" w:sz="0" w:space="0" w:color="auto"/>
            <w:left w:val="none" w:sz="0" w:space="0" w:color="auto"/>
            <w:bottom w:val="none" w:sz="0" w:space="0" w:color="auto"/>
            <w:right w:val="none" w:sz="0" w:space="0" w:color="auto"/>
          </w:divBdr>
        </w:div>
        <w:div w:id="1690330456">
          <w:marLeft w:val="547"/>
          <w:marRight w:val="0"/>
          <w:marTop w:val="72"/>
          <w:marBottom w:val="0"/>
          <w:divBdr>
            <w:top w:val="none" w:sz="0" w:space="0" w:color="auto"/>
            <w:left w:val="none" w:sz="0" w:space="0" w:color="auto"/>
            <w:bottom w:val="none" w:sz="0" w:space="0" w:color="auto"/>
            <w:right w:val="none" w:sz="0" w:space="0" w:color="auto"/>
          </w:divBdr>
        </w:div>
        <w:div w:id="1564486494">
          <w:marLeft w:val="547"/>
          <w:marRight w:val="0"/>
          <w:marTop w:val="72"/>
          <w:marBottom w:val="0"/>
          <w:divBdr>
            <w:top w:val="none" w:sz="0" w:space="0" w:color="auto"/>
            <w:left w:val="none" w:sz="0" w:space="0" w:color="auto"/>
            <w:bottom w:val="none" w:sz="0" w:space="0" w:color="auto"/>
            <w:right w:val="none" w:sz="0" w:space="0" w:color="auto"/>
          </w:divBdr>
        </w:div>
        <w:div w:id="559637439">
          <w:marLeft w:val="547"/>
          <w:marRight w:val="0"/>
          <w:marTop w:val="72"/>
          <w:marBottom w:val="0"/>
          <w:divBdr>
            <w:top w:val="none" w:sz="0" w:space="0" w:color="auto"/>
            <w:left w:val="none" w:sz="0" w:space="0" w:color="auto"/>
            <w:bottom w:val="none" w:sz="0" w:space="0" w:color="auto"/>
            <w:right w:val="none" w:sz="0" w:space="0" w:color="auto"/>
          </w:divBdr>
        </w:div>
        <w:div w:id="1942256573">
          <w:marLeft w:val="547"/>
          <w:marRight w:val="0"/>
          <w:marTop w:val="72"/>
          <w:marBottom w:val="0"/>
          <w:divBdr>
            <w:top w:val="none" w:sz="0" w:space="0" w:color="auto"/>
            <w:left w:val="none" w:sz="0" w:space="0" w:color="auto"/>
            <w:bottom w:val="none" w:sz="0" w:space="0" w:color="auto"/>
            <w:right w:val="none" w:sz="0" w:space="0" w:color="auto"/>
          </w:divBdr>
        </w:div>
      </w:divsChild>
    </w:div>
    <w:div w:id="749276476">
      <w:bodyDiv w:val="1"/>
      <w:marLeft w:val="0"/>
      <w:marRight w:val="0"/>
      <w:marTop w:val="0"/>
      <w:marBottom w:val="0"/>
      <w:divBdr>
        <w:top w:val="none" w:sz="0" w:space="0" w:color="auto"/>
        <w:left w:val="none" w:sz="0" w:space="0" w:color="auto"/>
        <w:bottom w:val="none" w:sz="0" w:space="0" w:color="auto"/>
        <w:right w:val="none" w:sz="0" w:space="0" w:color="auto"/>
      </w:divBdr>
      <w:divsChild>
        <w:div w:id="758212595">
          <w:marLeft w:val="547"/>
          <w:marRight w:val="0"/>
          <w:marTop w:val="0"/>
          <w:marBottom w:val="0"/>
          <w:divBdr>
            <w:top w:val="none" w:sz="0" w:space="0" w:color="auto"/>
            <w:left w:val="none" w:sz="0" w:space="0" w:color="auto"/>
            <w:bottom w:val="none" w:sz="0" w:space="0" w:color="auto"/>
            <w:right w:val="none" w:sz="0" w:space="0" w:color="auto"/>
          </w:divBdr>
        </w:div>
        <w:div w:id="635649619">
          <w:marLeft w:val="547"/>
          <w:marRight w:val="0"/>
          <w:marTop w:val="0"/>
          <w:marBottom w:val="0"/>
          <w:divBdr>
            <w:top w:val="none" w:sz="0" w:space="0" w:color="auto"/>
            <w:left w:val="none" w:sz="0" w:space="0" w:color="auto"/>
            <w:bottom w:val="none" w:sz="0" w:space="0" w:color="auto"/>
            <w:right w:val="none" w:sz="0" w:space="0" w:color="auto"/>
          </w:divBdr>
        </w:div>
        <w:div w:id="1695964014">
          <w:marLeft w:val="547"/>
          <w:marRight w:val="0"/>
          <w:marTop w:val="0"/>
          <w:marBottom w:val="0"/>
          <w:divBdr>
            <w:top w:val="none" w:sz="0" w:space="0" w:color="auto"/>
            <w:left w:val="none" w:sz="0" w:space="0" w:color="auto"/>
            <w:bottom w:val="none" w:sz="0" w:space="0" w:color="auto"/>
            <w:right w:val="none" w:sz="0" w:space="0" w:color="auto"/>
          </w:divBdr>
        </w:div>
        <w:div w:id="1788311264">
          <w:marLeft w:val="547"/>
          <w:marRight w:val="0"/>
          <w:marTop w:val="0"/>
          <w:marBottom w:val="0"/>
          <w:divBdr>
            <w:top w:val="none" w:sz="0" w:space="0" w:color="auto"/>
            <w:left w:val="none" w:sz="0" w:space="0" w:color="auto"/>
            <w:bottom w:val="none" w:sz="0" w:space="0" w:color="auto"/>
            <w:right w:val="none" w:sz="0" w:space="0" w:color="auto"/>
          </w:divBdr>
        </w:div>
      </w:divsChild>
    </w:div>
    <w:div w:id="1012339726">
      <w:bodyDiv w:val="1"/>
      <w:marLeft w:val="0"/>
      <w:marRight w:val="0"/>
      <w:marTop w:val="0"/>
      <w:marBottom w:val="0"/>
      <w:divBdr>
        <w:top w:val="none" w:sz="0" w:space="0" w:color="auto"/>
        <w:left w:val="none" w:sz="0" w:space="0" w:color="auto"/>
        <w:bottom w:val="none" w:sz="0" w:space="0" w:color="auto"/>
        <w:right w:val="none" w:sz="0" w:space="0" w:color="auto"/>
      </w:divBdr>
    </w:div>
    <w:div w:id="1087842202">
      <w:bodyDiv w:val="1"/>
      <w:marLeft w:val="0"/>
      <w:marRight w:val="0"/>
      <w:marTop w:val="0"/>
      <w:marBottom w:val="0"/>
      <w:divBdr>
        <w:top w:val="none" w:sz="0" w:space="0" w:color="auto"/>
        <w:left w:val="none" w:sz="0" w:space="0" w:color="auto"/>
        <w:bottom w:val="none" w:sz="0" w:space="0" w:color="auto"/>
        <w:right w:val="none" w:sz="0" w:space="0" w:color="auto"/>
      </w:divBdr>
    </w:div>
    <w:div w:id="1127701813">
      <w:bodyDiv w:val="1"/>
      <w:marLeft w:val="0"/>
      <w:marRight w:val="0"/>
      <w:marTop w:val="0"/>
      <w:marBottom w:val="0"/>
      <w:divBdr>
        <w:top w:val="none" w:sz="0" w:space="0" w:color="auto"/>
        <w:left w:val="none" w:sz="0" w:space="0" w:color="auto"/>
        <w:bottom w:val="none" w:sz="0" w:space="0" w:color="auto"/>
        <w:right w:val="none" w:sz="0" w:space="0" w:color="auto"/>
      </w:divBdr>
    </w:div>
    <w:div w:id="1248542060">
      <w:bodyDiv w:val="1"/>
      <w:marLeft w:val="0"/>
      <w:marRight w:val="0"/>
      <w:marTop w:val="0"/>
      <w:marBottom w:val="0"/>
      <w:divBdr>
        <w:top w:val="none" w:sz="0" w:space="0" w:color="auto"/>
        <w:left w:val="none" w:sz="0" w:space="0" w:color="auto"/>
        <w:bottom w:val="none" w:sz="0" w:space="0" w:color="auto"/>
        <w:right w:val="none" w:sz="0" w:space="0" w:color="auto"/>
      </w:divBdr>
      <w:divsChild>
        <w:div w:id="612635332">
          <w:marLeft w:val="0"/>
          <w:marRight w:val="0"/>
          <w:marTop w:val="0"/>
          <w:marBottom w:val="0"/>
          <w:divBdr>
            <w:top w:val="single" w:sz="2" w:space="0" w:color="D9D9E3"/>
            <w:left w:val="single" w:sz="2" w:space="0" w:color="D9D9E3"/>
            <w:bottom w:val="single" w:sz="2" w:space="0" w:color="D9D9E3"/>
            <w:right w:val="single" w:sz="2" w:space="0" w:color="D9D9E3"/>
          </w:divBdr>
          <w:divsChild>
            <w:div w:id="2120224740">
              <w:marLeft w:val="0"/>
              <w:marRight w:val="0"/>
              <w:marTop w:val="0"/>
              <w:marBottom w:val="0"/>
              <w:divBdr>
                <w:top w:val="single" w:sz="2" w:space="0" w:color="D9D9E3"/>
                <w:left w:val="single" w:sz="2" w:space="0" w:color="D9D9E3"/>
                <w:bottom w:val="single" w:sz="2" w:space="0" w:color="D9D9E3"/>
                <w:right w:val="single" w:sz="2" w:space="0" w:color="D9D9E3"/>
              </w:divBdr>
              <w:divsChild>
                <w:div w:id="1727679577">
                  <w:marLeft w:val="0"/>
                  <w:marRight w:val="0"/>
                  <w:marTop w:val="0"/>
                  <w:marBottom w:val="0"/>
                  <w:divBdr>
                    <w:top w:val="single" w:sz="2" w:space="0" w:color="D9D9E3"/>
                    <w:left w:val="single" w:sz="2" w:space="0" w:color="D9D9E3"/>
                    <w:bottom w:val="single" w:sz="2" w:space="0" w:color="D9D9E3"/>
                    <w:right w:val="single" w:sz="2" w:space="0" w:color="D9D9E3"/>
                  </w:divBdr>
                  <w:divsChild>
                    <w:div w:id="1347177707">
                      <w:marLeft w:val="0"/>
                      <w:marRight w:val="0"/>
                      <w:marTop w:val="0"/>
                      <w:marBottom w:val="0"/>
                      <w:divBdr>
                        <w:top w:val="single" w:sz="2" w:space="0" w:color="D9D9E3"/>
                        <w:left w:val="single" w:sz="2" w:space="0" w:color="D9D9E3"/>
                        <w:bottom w:val="single" w:sz="2" w:space="0" w:color="D9D9E3"/>
                        <w:right w:val="single" w:sz="2" w:space="0" w:color="D9D9E3"/>
                      </w:divBdr>
                      <w:divsChild>
                        <w:div w:id="1598442266">
                          <w:marLeft w:val="0"/>
                          <w:marRight w:val="0"/>
                          <w:marTop w:val="0"/>
                          <w:marBottom w:val="0"/>
                          <w:divBdr>
                            <w:top w:val="single" w:sz="2" w:space="0" w:color="auto"/>
                            <w:left w:val="single" w:sz="2" w:space="0" w:color="auto"/>
                            <w:bottom w:val="single" w:sz="6" w:space="0" w:color="auto"/>
                            <w:right w:val="single" w:sz="2" w:space="0" w:color="auto"/>
                          </w:divBdr>
                          <w:divsChild>
                            <w:div w:id="2020738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7613">
                                  <w:marLeft w:val="0"/>
                                  <w:marRight w:val="0"/>
                                  <w:marTop w:val="0"/>
                                  <w:marBottom w:val="0"/>
                                  <w:divBdr>
                                    <w:top w:val="single" w:sz="2" w:space="0" w:color="D9D9E3"/>
                                    <w:left w:val="single" w:sz="2" w:space="0" w:color="D9D9E3"/>
                                    <w:bottom w:val="single" w:sz="2" w:space="0" w:color="D9D9E3"/>
                                    <w:right w:val="single" w:sz="2" w:space="0" w:color="D9D9E3"/>
                                  </w:divBdr>
                                  <w:divsChild>
                                    <w:div w:id="380518581">
                                      <w:marLeft w:val="0"/>
                                      <w:marRight w:val="0"/>
                                      <w:marTop w:val="0"/>
                                      <w:marBottom w:val="0"/>
                                      <w:divBdr>
                                        <w:top w:val="single" w:sz="2" w:space="0" w:color="D9D9E3"/>
                                        <w:left w:val="single" w:sz="2" w:space="0" w:color="D9D9E3"/>
                                        <w:bottom w:val="single" w:sz="2" w:space="0" w:color="D9D9E3"/>
                                        <w:right w:val="single" w:sz="2" w:space="0" w:color="D9D9E3"/>
                                      </w:divBdr>
                                      <w:divsChild>
                                        <w:div w:id="1479961061">
                                          <w:marLeft w:val="0"/>
                                          <w:marRight w:val="0"/>
                                          <w:marTop w:val="0"/>
                                          <w:marBottom w:val="0"/>
                                          <w:divBdr>
                                            <w:top w:val="single" w:sz="2" w:space="0" w:color="D9D9E3"/>
                                            <w:left w:val="single" w:sz="2" w:space="0" w:color="D9D9E3"/>
                                            <w:bottom w:val="single" w:sz="2" w:space="0" w:color="D9D9E3"/>
                                            <w:right w:val="single" w:sz="2" w:space="0" w:color="D9D9E3"/>
                                          </w:divBdr>
                                          <w:divsChild>
                                            <w:div w:id="826363421">
                                              <w:marLeft w:val="0"/>
                                              <w:marRight w:val="0"/>
                                              <w:marTop w:val="0"/>
                                              <w:marBottom w:val="0"/>
                                              <w:divBdr>
                                                <w:top w:val="single" w:sz="2" w:space="0" w:color="D9D9E3"/>
                                                <w:left w:val="single" w:sz="2" w:space="0" w:color="D9D9E3"/>
                                                <w:bottom w:val="single" w:sz="2" w:space="0" w:color="D9D9E3"/>
                                                <w:right w:val="single" w:sz="2" w:space="0" w:color="D9D9E3"/>
                                              </w:divBdr>
                                              <w:divsChild>
                                                <w:div w:id="53739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25272426">
          <w:marLeft w:val="0"/>
          <w:marRight w:val="0"/>
          <w:marTop w:val="0"/>
          <w:marBottom w:val="0"/>
          <w:divBdr>
            <w:top w:val="none" w:sz="0" w:space="0" w:color="auto"/>
            <w:left w:val="none" w:sz="0" w:space="0" w:color="auto"/>
            <w:bottom w:val="none" w:sz="0" w:space="0" w:color="auto"/>
            <w:right w:val="none" w:sz="0" w:space="0" w:color="auto"/>
          </w:divBdr>
          <w:divsChild>
            <w:div w:id="1136680968">
              <w:marLeft w:val="0"/>
              <w:marRight w:val="0"/>
              <w:marTop w:val="0"/>
              <w:marBottom w:val="0"/>
              <w:divBdr>
                <w:top w:val="single" w:sz="2" w:space="0" w:color="D9D9E3"/>
                <w:left w:val="single" w:sz="2" w:space="0" w:color="D9D9E3"/>
                <w:bottom w:val="single" w:sz="2" w:space="0" w:color="D9D9E3"/>
                <w:right w:val="single" w:sz="2" w:space="0" w:color="D9D9E3"/>
              </w:divBdr>
              <w:divsChild>
                <w:div w:id="1959221065">
                  <w:marLeft w:val="0"/>
                  <w:marRight w:val="0"/>
                  <w:marTop w:val="0"/>
                  <w:marBottom w:val="0"/>
                  <w:divBdr>
                    <w:top w:val="single" w:sz="2" w:space="0" w:color="D9D9E3"/>
                    <w:left w:val="single" w:sz="2" w:space="0" w:color="D9D9E3"/>
                    <w:bottom w:val="single" w:sz="2" w:space="0" w:color="D9D9E3"/>
                    <w:right w:val="single" w:sz="2" w:space="0" w:color="D9D9E3"/>
                  </w:divBdr>
                  <w:divsChild>
                    <w:div w:id="1417289423">
                      <w:marLeft w:val="0"/>
                      <w:marRight w:val="0"/>
                      <w:marTop w:val="0"/>
                      <w:marBottom w:val="0"/>
                      <w:divBdr>
                        <w:top w:val="single" w:sz="2" w:space="0" w:color="D9D9E3"/>
                        <w:left w:val="single" w:sz="2" w:space="0" w:color="D9D9E3"/>
                        <w:bottom w:val="single" w:sz="2" w:space="0" w:color="D9D9E3"/>
                        <w:right w:val="single" w:sz="2" w:space="0" w:color="D9D9E3"/>
                      </w:divBdr>
                      <w:divsChild>
                        <w:div w:id="862475118">
                          <w:marLeft w:val="0"/>
                          <w:marRight w:val="0"/>
                          <w:marTop w:val="0"/>
                          <w:marBottom w:val="0"/>
                          <w:divBdr>
                            <w:top w:val="single" w:sz="2" w:space="0" w:color="D9D9E3"/>
                            <w:left w:val="single" w:sz="2" w:space="0" w:color="D9D9E3"/>
                            <w:bottom w:val="single" w:sz="2" w:space="0" w:color="D9D9E3"/>
                            <w:right w:val="single" w:sz="2" w:space="0" w:color="D9D9E3"/>
                          </w:divBdr>
                          <w:divsChild>
                            <w:div w:id="2102557366">
                              <w:marLeft w:val="0"/>
                              <w:marRight w:val="0"/>
                              <w:marTop w:val="0"/>
                              <w:marBottom w:val="0"/>
                              <w:divBdr>
                                <w:top w:val="single" w:sz="2" w:space="0" w:color="D9D9E3"/>
                                <w:left w:val="single" w:sz="2" w:space="0" w:color="D9D9E3"/>
                                <w:bottom w:val="single" w:sz="2" w:space="0" w:color="D9D9E3"/>
                                <w:right w:val="single" w:sz="2" w:space="0" w:color="D9D9E3"/>
                              </w:divBdr>
                              <w:divsChild>
                                <w:div w:id="188254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094530">
      <w:bodyDiv w:val="1"/>
      <w:marLeft w:val="0"/>
      <w:marRight w:val="0"/>
      <w:marTop w:val="0"/>
      <w:marBottom w:val="0"/>
      <w:divBdr>
        <w:top w:val="none" w:sz="0" w:space="0" w:color="auto"/>
        <w:left w:val="none" w:sz="0" w:space="0" w:color="auto"/>
        <w:bottom w:val="none" w:sz="0" w:space="0" w:color="auto"/>
        <w:right w:val="none" w:sz="0" w:space="0" w:color="auto"/>
      </w:divBdr>
    </w:div>
    <w:div w:id="1438939114">
      <w:bodyDiv w:val="1"/>
      <w:marLeft w:val="0"/>
      <w:marRight w:val="0"/>
      <w:marTop w:val="0"/>
      <w:marBottom w:val="0"/>
      <w:divBdr>
        <w:top w:val="none" w:sz="0" w:space="0" w:color="auto"/>
        <w:left w:val="none" w:sz="0" w:space="0" w:color="auto"/>
        <w:bottom w:val="none" w:sz="0" w:space="0" w:color="auto"/>
        <w:right w:val="none" w:sz="0" w:space="0" w:color="auto"/>
      </w:divBdr>
    </w:div>
    <w:div w:id="1748191714">
      <w:bodyDiv w:val="1"/>
      <w:marLeft w:val="0"/>
      <w:marRight w:val="0"/>
      <w:marTop w:val="0"/>
      <w:marBottom w:val="0"/>
      <w:divBdr>
        <w:top w:val="none" w:sz="0" w:space="0" w:color="auto"/>
        <w:left w:val="none" w:sz="0" w:space="0" w:color="auto"/>
        <w:bottom w:val="none" w:sz="0" w:space="0" w:color="auto"/>
        <w:right w:val="none" w:sz="0" w:space="0" w:color="auto"/>
      </w:divBdr>
      <w:divsChild>
        <w:div w:id="2006930549">
          <w:marLeft w:val="547"/>
          <w:marRight w:val="0"/>
          <w:marTop w:val="106"/>
          <w:marBottom w:val="0"/>
          <w:divBdr>
            <w:top w:val="none" w:sz="0" w:space="0" w:color="auto"/>
            <w:left w:val="none" w:sz="0" w:space="0" w:color="auto"/>
            <w:bottom w:val="none" w:sz="0" w:space="0" w:color="auto"/>
            <w:right w:val="none" w:sz="0" w:space="0" w:color="auto"/>
          </w:divBdr>
        </w:div>
        <w:div w:id="1512791625">
          <w:marLeft w:val="547"/>
          <w:marRight w:val="0"/>
          <w:marTop w:val="106"/>
          <w:marBottom w:val="0"/>
          <w:divBdr>
            <w:top w:val="none" w:sz="0" w:space="0" w:color="auto"/>
            <w:left w:val="none" w:sz="0" w:space="0" w:color="auto"/>
            <w:bottom w:val="none" w:sz="0" w:space="0" w:color="auto"/>
            <w:right w:val="none" w:sz="0" w:space="0" w:color="auto"/>
          </w:divBdr>
        </w:div>
        <w:div w:id="69161776">
          <w:marLeft w:val="547"/>
          <w:marRight w:val="0"/>
          <w:marTop w:val="106"/>
          <w:marBottom w:val="0"/>
          <w:divBdr>
            <w:top w:val="none" w:sz="0" w:space="0" w:color="auto"/>
            <w:left w:val="none" w:sz="0" w:space="0" w:color="auto"/>
            <w:bottom w:val="none" w:sz="0" w:space="0" w:color="auto"/>
            <w:right w:val="none" w:sz="0" w:space="0" w:color="auto"/>
          </w:divBdr>
        </w:div>
        <w:div w:id="278687258">
          <w:marLeft w:val="547"/>
          <w:marRight w:val="0"/>
          <w:marTop w:val="106"/>
          <w:marBottom w:val="0"/>
          <w:divBdr>
            <w:top w:val="none" w:sz="0" w:space="0" w:color="auto"/>
            <w:left w:val="none" w:sz="0" w:space="0" w:color="auto"/>
            <w:bottom w:val="none" w:sz="0" w:space="0" w:color="auto"/>
            <w:right w:val="none" w:sz="0" w:space="0" w:color="auto"/>
          </w:divBdr>
        </w:div>
        <w:div w:id="1516069754">
          <w:marLeft w:val="547"/>
          <w:marRight w:val="0"/>
          <w:marTop w:val="106"/>
          <w:marBottom w:val="0"/>
          <w:divBdr>
            <w:top w:val="none" w:sz="0" w:space="0" w:color="auto"/>
            <w:left w:val="none" w:sz="0" w:space="0" w:color="auto"/>
            <w:bottom w:val="none" w:sz="0" w:space="0" w:color="auto"/>
            <w:right w:val="none" w:sz="0" w:space="0" w:color="auto"/>
          </w:divBdr>
        </w:div>
        <w:div w:id="335765104">
          <w:marLeft w:val="547"/>
          <w:marRight w:val="0"/>
          <w:marTop w:val="106"/>
          <w:marBottom w:val="0"/>
          <w:divBdr>
            <w:top w:val="none" w:sz="0" w:space="0" w:color="auto"/>
            <w:left w:val="none" w:sz="0" w:space="0" w:color="auto"/>
            <w:bottom w:val="none" w:sz="0" w:space="0" w:color="auto"/>
            <w:right w:val="none" w:sz="0" w:space="0" w:color="auto"/>
          </w:divBdr>
        </w:div>
        <w:div w:id="972561989">
          <w:marLeft w:val="547"/>
          <w:marRight w:val="0"/>
          <w:marTop w:val="106"/>
          <w:marBottom w:val="0"/>
          <w:divBdr>
            <w:top w:val="none" w:sz="0" w:space="0" w:color="auto"/>
            <w:left w:val="none" w:sz="0" w:space="0" w:color="auto"/>
            <w:bottom w:val="none" w:sz="0" w:space="0" w:color="auto"/>
            <w:right w:val="none" w:sz="0" w:space="0" w:color="auto"/>
          </w:divBdr>
        </w:div>
        <w:div w:id="862790137">
          <w:marLeft w:val="547"/>
          <w:marRight w:val="0"/>
          <w:marTop w:val="106"/>
          <w:marBottom w:val="0"/>
          <w:divBdr>
            <w:top w:val="none" w:sz="0" w:space="0" w:color="auto"/>
            <w:left w:val="none" w:sz="0" w:space="0" w:color="auto"/>
            <w:bottom w:val="none" w:sz="0" w:space="0" w:color="auto"/>
            <w:right w:val="none" w:sz="0" w:space="0" w:color="auto"/>
          </w:divBdr>
        </w:div>
        <w:div w:id="713773444">
          <w:marLeft w:val="547"/>
          <w:marRight w:val="0"/>
          <w:marTop w:val="106"/>
          <w:marBottom w:val="0"/>
          <w:divBdr>
            <w:top w:val="none" w:sz="0" w:space="0" w:color="auto"/>
            <w:left w:val="none" w:sz="0" w:space="0" w:color="auto"/>
            <w:bottom w:val="none" w:sz="0" w:space="0" w:color="auto"/>
            <w:right w:val="none" w:sz="0" w:space="0" w:color="auto"/>
          </w:divBdr>
        </w:div>
      </w:divsChild>
    </w:div>
    <w:div w:id="1779371410">
      <w:bodyDiv w:val="1"/>
      <w:marLeft w:val="0"/>
      <w:marRight w:val="0"/>
      <w:marTop w:val="0"/>
      <w:marBottom w:val="0"/>
      <w:divBdr>
        <w:top w:val="none" w:sz="0" w:space="0" w:color="auto"/>
        <w:left w:val="none" w:sz="0" w:space="0" w:color="auto"/>
        <w:bottom w:val="none" w:sz="0" w:space="0" w:color="auto"/>
        <w:right w:val="none" w:sz="0" w:space="0" w:color="auto"/>
      </w:divBdr>
      <w:divsChild>
        <w:div w:id="1495490328">
          <w:marLeft w:val="547"/>
          <w:marRight w:val="0"/>
          <w:marTop w:val="130"/>
          <w:marBottom w:val="0"/>
          <w:divBdr>
            <w:top w:val="none" w:sz="0" w:space="0" w:color="auto"/>
            <w:left w:val="none" w:sz="0" w:space="0" w:color="auto"/>
            <w:bottom w:val="none" w:sz="0" w:space="0" w:color="auto"/>
            <w:right w:val="none" w:sz="0" w:space="0" w:color="auto"/>
          </w:divBdr>
        </w:div>
        <w:div w:id="151415458">
          <w:marLeft w:val="547"/>
          <w:marRight w:val="0"/>
          <w:marTop w:val="130"/>
          <w:marBottom w:val="0"/>
          <w:divBdr>
            <w:top w:val="none" w:sz="0" w:space="0" w:color="auto"/>
            <w:left w:val="none" w:sz="0" w:space="0" w:color="auto"/>
            <w:bottom w:val="none" w:sz="0" w:space="0" w:color="auto"/>
            <w:right w:val="none" w:sz="0" w:space="0" w:color="auto"/>
          </w:divBdr>
        </w:div>
        <w:div w:id="1002440224">
          <w:marLeft w:val="547"/>
          <w:marRight w:val="0"/>
          <w:marTop w:val="130"/>
          <w:marBottom w:val="0"/>
          <w:divBdr>
            <w:top w:val="none" w:sz="0" w:space="0" w:color="auto"/>
            <w:left w:val="none" w:sz="0" w:space="0" w:color="auto"/>
            <w:bottom w:val="none" w:sz="0" w:space="0" w:color="auto"/>
            <w:right w:val="none" w:sz="0" w:space="0" w:color="auto"/>
          </w:divBdr>
        </w:div>
        <w:div w:id="2120828064">
          <w:marLeft w:val="547"/>
          <w:marRight w:val="0"/>
          <w:marTop w:val="130"/>
          <w:marBottom w:val="0"/>
          <w:divBdr>
            <w:top w:val="none" w:sz="0" w:space="0" w:color="auto"/>
            <w:left w:val="none" w:sz="0" w:space="0" w:color="auto"/>
            <w:bottom w:val="none" w:sz="0" w:space="0" w:color="auto"/>
            <w:right w:val="none" w:sz="0" w:space="0" w:color="auto"/>
          </w:divBdr>
        </w:div>
        <w:div w:id="1328094064">
          <w:marLeft w:val="547"/>
          <w:marRight w:val="0"/>
          <w:marTop w:val="130"/>
          <w:marBottom w:val="0"/>
          <w:divBdr>
            <w:top w:val="none" w:sz="0" w:space="0" w:color="auto"/>
            <w:left w:val="none" w:sz="0" w:space="0" w:color="auto"/>
            <w:bottom w:val="none" w:sz="0" w:space="0" w:color="auto"/>
            <w:right w:val="none" w:sz="0" w:space="0" w:color="auto"/>
          </w:divBdr>
        </w:div>
        <w:div w:id="564029710">
          <w:marLeft w:val="547"/>
          <w:marRight w:val="0"/>
          <w:marTop w:val="130"/>
          <w:marBottom w:val="0"/>
          <w:divBdr>
            <w:top w:val="none" w:sz="0" w:space="0" w:color="auto"/>
            <w:left w:val="none" w:sz="0" w:space="0" w:color="auto"/>
            <w:bottom w:val="none" w:sz="0" w:space="0" w:color="auto"/>
            <w:right w:val="none" w:sz="0" w:space="0" w:color="auto"/>
          </w:divBdr>
        </w:div>
      </w:divsChild>
    </w:div>
    <w:div w:id="1822775080">
      <w:bodyDiv w:val="1"/>
      <w:marLeft w:val="0"/>
      <w:marRight w:val="0"/>
      <w:marTop w:val="0"/>
      <w:marBottom w:val="0"/>
      <w:divBdr>
        <w:top w:val="none" w:sz="0" w:space="0" w:color="auto"/>
        <w:left w:val="none" w:sz="0" w:space="0" w:color="auto"/>
        <w:bottom w:val="none" w:sz="0" w:space="0" w:color="auto"/>
        <w:right w:val="none" w:sz="0" w:space="0" w:color="auto"/>
      </w:divBdr>
      <w:divsChild>
        <w:div w:id="2045976710">
          <w:marLeft w:val="547"/>
          <w:marRight w:val="0"/>
          <w:marTop w:val="154"/>
          <w:marBottom w:val="0"/>
          <w:divBdr>
            <w:top w:val="none" w:sz="0" w:space="0" w:color="auto"/>
            <w:left w:val="none" w:sz="0" w:space="0" w:color="auto"/>
            <w:bottom w:val="none" w:sz="0" w:space="0" w:color="auto"/>
            <w:right w:val="none" w:sz="0" w:space="0" w:color="auto"/>
          </w:divBdr>
        </w:div>
        <w:div w:id="665982209">
          <w:marLeft w:val="547"/>
          <w:marRight w:val="0"/>
          <w:marTop w:val="154"/>
          <w:marBottom w:val="0"/>
          <w:divBdr>
            <w:top w:val="none" w:sz="0" w:space="0" w:color="auto"/>
            <w:left w:val="none" w:sz="0" w:space="0" w:color="auto"/>
            <w:bottom w:val="none" w:sz="0" w:space="0" w:color="auto"/>
            <w:right w:val="none" w:sz="0" w:space="0" w:color="auto"/>
          </w:divBdr>
        </w:div>
        <w:div w:id="1449735099">
          <w:marLeft w:val="547"/>
          <w:marRight w:val="0"/>
          <w:marTop w:val="154"/>
          <w:marBottom w:val="0"/>
          <w:divBdr>
            <w:top w:val="none" w:sz="0" w:space="0" w:color="auto"/>
            <w:left w:val="none" w:sz="0" w:space="0" w:color="auto"/>
            <w:bottom w:val="none" w:sz="0" w:space="0" w:color="auto"/>
            <w:right w:val="none" w:sz="0" w:space="0" w:color="auto"/>
          </w:divBdr>
        </w:div>
        <w:div w:id="2124569693">
          <w:marLeft w:val="547"/>
          <w:marRight w:val="0"/>
          <w:marTop w:val="154"/>
          <w:marBottom w:val="0"/>
          <w:divBdr>
            <w:top w:val="none" w:sz="0" w:space="0" w:color="auto"/>
            <w:left w:val="none" w:sz="0" w:space="0" w:color="auto"/>
            <w:bottom w:val="none" w:sz="0" w:space="0" w:color="auto"/>
            <w:right w:val="none" w:sz="0" w:space="0" w:color="auto"/>
          </w:divBdr>
        </w:div>
      </w:divsChild>
    </w:div>
    <w:div w:id="1925647329">
      <w:bodyDiv w:val="1"/>
      <w:marLeft w:val="0"/>
      <w:marRight w:val="0"/>
      <w:marTop w:val="0"/>
      <w:marBottom w:val="0"/>
      <w:divBdr>
        <w:top w:val="none" w:sz="0" w:space="0" w:color="auto"/>
        <w:left w:val="none" w:sz="0" w:space="0" w:color="auto"/>
        <w:bottom w:val="none" w:sz="0" w:space="0" w:color="auto"/>
        <w:right w:val="none" w:sz="0" w:space="0" w:color="auto"/>
      </w:divBdr>
    </w:div>
    <w:div w:id="1994408303">
      <w:bodyDiv w:val="1"/>
      <w:marLeft w:val="0"/>
      <w:marRight w:val="0"/>
      <w:marTop w:val="0"/>
      <w:marBottom w:val="0"/>
      <w:divBdr>
        <w:top w:val="none" w:sz="0" w:space="0" w:color="auto"/>
        <w:left w:val="none" w:sz="0" w:space="0" w:color="auto"/>
        <w:bottom w:val="none" w:sz="0" w:space="0" w:color="auto"/>
        <w:right w:val="none" w:sz="0" w:space="0" w:color="auto"/>
      </w:divBdr>
      <w:divsChild>
        <w:div w:id="1587301983">
          <w:marLeft w:val="0"/>
          <w:marRight w:val="0"/>
          <w:marTop w:val="0"/>
          <w:marBottom w:val="0"/>
          <w:divBdr>
            <w:top w:val="single" w:sz="2" w:space="0" w:color="D9D9E3"/>
            <w:left w:val="single" w:sz="2" w:space="0" w:color="D9D9E3"/>
            <w:bottom w:val="single" w:sz="2" w:space="0" w:color="D9D9E3"/>
            <w:right w:val="single" w:sz="2" w:space="0" w:color="D9D9E3"/>
          </w:divBdr>
          <w:divsChild>
            <w:div w:id="2096826801">
              <w:marLeft w:val="0"/>
              <w:marRight w:val="0"/>
              <w:marTop w:val="0"/>
              <w:marBottom w:val="0"/>
              <w:divBdr>
                <w:top w:val="single" w:sz="2" w:space="0" w:color="D9D9E3"/>
                <w:left w:val="single" w:sz="2" w:space="0" w:color="D9D9E3"/>
                <w:bottom w:val="single" w:sz="2" w:space="0" w:color="D9D9E3"/>
                <w:right w:val="single" w:sz="2" w:space="0" w:color="D9D9E3"/>
              </w:divBdr>
              <w:divsChild>
                <w:div w:id="1879777659">
                  <w:marLeft w:val="0"/>
                  <w:marRight w:val="0"/>
                  <w:marTop w:val="0"/>
                  <w:marBottom w:val="0"/>
                  <w:divBdr>
                    <w:top w:val="single" w:sz="2" w:space="0" w:color="D9D9E3"/>
                    <w:left w:val="single" w:sz="2" w:space="0" w:color="D9D9E3"/>
                    <w:bottom w:val="single" w:sz="2" w:space="0" w:color="D9D9E3"/>
                    <w:right w:val="single" w:sz="2" w:space="0" w:color="D9D9E3"/>
                  </w:divBdr>
                  <w:divsChild>
                    <w:div w:id="1856842528">
                      <w:marLeft w:val="0"/>
                      <w:marRight w:val="0"/>
                      <w:marTop w:val="0"/>
                      <w:marBottom w:val="0"/>
                      <w:divBdr>
                        <w:top w:val="single" w:sz="2" w:space="0" w:color="D9D9E3"/>
                        <w:left w:val="single" w:sz="2" w:space="0" w:color="D9D9E3"/>
                        <w:bottom w:val="single" w:sz="2" w:space="0" w:color="D9D9E3"/>
                        <w:right w:val="single" w:sz="2" w:space="0" w:color="D9D9E3"/>
                      </w:divBdr>
                      <w:divsChild>
                        <w:div w:id="82456736">
                          <w:marLeft w:val="0"/>
                          <w:marRight w:val="0"/>
                          <w:marTop w:val="0"/>
                          <w:marBottom w:val="0"/>
                          <w:divBdr>
                            <w:top w:val="single" w:sz="2" w:space="0" w:color="auto"/>
                            <w:left w:val="single" w:sz="2" w:space="0" w:color="auto"/>
                            <w:bottom w:val="single" w:sz="6" w:space="0" w:color="auto"/>
                            <w:right w:val="single" w:sz="2" w:space="0" w:color="auto"/>
                          </w:divBdr>
                          <w:divsChild>
                            <w:div w:id="984776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819784">
                                  <w:marLeft w:val="0"/>
                                  <w:marRight w:val="0"/>
                                  <w:marTop w:val="0"/>
                                  <w:marBottom w:val="0"/>
                                  <w:divBdr>
                                    <w:top w:val="single" w:sz="2" w:space="0" w:color="D9D9E3"/>
                                    <w:left w:val="single" w:sz="2" w:space="0" w:color="D9D9E3"/>
                                    <w:bottom w:val="single" w:sz="2" w:space="0" w:color="D9D9E3"/>
                                    <w:right w:val="single" w:sz="2" w:space="0" w:color="D9D9E3"/>
                                  </w:divBdr>
                                  <w:divsChild>
                                    <w:div w:id="1556117307">
                                      <w:marLeft w:val="0"/>
                                      <w:marRight w:val="0"/>
                                      <w:marTop w:val="0"/>
                                      <w:marBottom w:val="0"/>
                                      <w:divBdr>
                                        <w:top w:val="single" w:sz="2" w:space="0" w:color="D9D9E3"/>
                                        <w:left w:val="single" w:sz="2" w:space="0" w:color="D9D9E3"/>
                                        <w:bottom w:val="single" w:sz="2" w:space="0" w:color="D9D9E3"/>
                                        <w:right w:val="single" w:sz="2" w:space="0" w:color="D9D9E3"/>
                                      </w:divBdr>
                                      <w:divsChild>
                                        <w:div w:id="1407453994">
                                          <w:marLeft w:val="0"/>
                                          <w:marRight w:val="0"/>
                                          <w:marTop w:val="0"/>
                                          <w:marBottom w:val="0"/>
                                          <w:divBdr>
                                            <w:top w:val="single" w:sz="2" w:space="0" w:color="D9D9E3"/>
                                            <w:left w:val="single" w:sz="2" w:space="0" w:color="D9D9E3"/>
                                            <w:bottom w:val="single" w:sz="2" w:space="0" w:color="D9D9E3"/>
                                            <w:right w:val="single" w:sz="2" w:space="0" w:color="D9D9E3"/>
                                          </w:divBdr>
                                          <w:divsChild>
                                            <w:div w:id="994838077">
                                              <w:marLeft w:val="0"/>
                                              <w:marRight w:val="0"/>
                                              <w:marTop w:val="0"/>
                                              <w:marBottom w:val="0"/>
                                              <w:divBdr>
                                                <w:top w:val="single" w:sz="2" w:space="0" w:color="D9D9E3"/>
                                                <w:left w:val="single" w:sz="2" w:space="0" w:color="D9D9E3"/>
                                                <w:bottom w:val="single" w:sz="2" w:space="0" w:color="D9D9E3"/>
                                                <w:right w:val="single" w:sz="2" w:space="0" w:color="D9D9E3"/>
                                              </w:divBdr>
                                              <w:divsChild>
                                                <w:div w:id="436173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42733817">
          <w:marLeft w:val="0"/>
          <w:marRight w:val="0"/>
          <w:marTop w:val="0"/>
          <w:marBottom w:val="0"/>
          <w:divBdr>
            <w:top w:val="none" w:sz="0" w:space="0" w:color="auto"/>
            <w:left w:val="none" w:sz="0" w:space="0" w:color="auto"/>
            <w:bottom w:val="none" w:sz="0" w:space="0" w:color="auto"/>
            <w:right w:val="none" w:sz="0" w:space="0" w:color="auto"/>
          </w:divBdr>
        </w:div>
      </w:divsChild>
    </w:div>
    <w:div w:id="2067878256">
      <w:bodyDiv w:val="1"/>
      <w:marLeft w:val="0"/>
      <w:marRight w:val="0"/>
      <w:marTop w:val="0"/>
      <w:marBottom w:val="0"/>
      <w:divBdr>
        <w:top w:val="none" w:sz="0" w:space="0" w:color="auto"/>
        <w:left w:val="none" w:sz="0" w:space="0" w:color="auto"/>
        <w:bottom w:val="none" w:sz="0" w:space="0" w:color="auto"/>
        <w:right w:val="none" w:sz="0" w:space="0" w:color="auto"/>
      </w:divBdr>
    </w:div>
    <w:div w:id="2130588078">
      <w:bodyDiv w:val="1"/>
      <w:marLeft w:val="0"/>
      <w:marRight w:val="0"/>
      <w:marTop w:val="0"/>
      <w:marBottom w:val="0"/>
      <w:divBdr>
        <w:top w:val="none" w:sz="0" w:space="0" w:color="auto"/>
        <w:left w:val="none" w:sz="0" w:space="0" w:color="auto"/>
        <w:bottom w:val="none" w:sz="0" w:space="0" w:color="auto"/>
        <w:right w:val="none" w:sz="0" w:space="0" w:color="auto"/>
      </w:divBdr>
    </w:div>
    <w:div w:id="2143182680">
      <w:bodyDiv w:val="1"/>
      <w:marLeft w:val="0"/>
      <w:marRight w:val="0"/>
      <w:marTop w:val="0"/>
      <w:marBottom w:val="0"/>
      <w:divBdr>
        <w:top w:val="none" w:sz="0" w:space="0" w:color="auto"/>
        <w:left w:val="none" w:sz="0" w:space="0" w:color="auto"/>
        <w:bottom w:val="none" w:sz="0" w:space="0" w:color="auto"/>
        <w:right w:val="none" w:sz="0" w:space="0" w:color="auto"/>
      </w:divBdr>
      <w:divsChild>
        <w:div w:id="204417079">
          <w:marLeft w:val="0"/>
          <w:marRight w:val="0"/>
          <w:marTop w:val="0"/>
          <w:marBottom w:val="0"/>
          <w:divBdr>
            <w:top w:val="single" w:sz="2" w:space="0" w:color="D9D9E3"/>
            <w:left w:val="single" w:sz="2" w:space="0" w:color="D9D9E3"/>
            <w:bottom w:val="single" w:sz="2" w:space="0" w:color="D9D9E3"/>
            <w:right w:val="single" w:sz="2" w:space="0" w:color="D9D9E3"/>
          </w:divBdr>
          <w:divsChild>
            <w:div w:id="300696831">
              <w:marLeft w:val="0"/>
              <w:marRight w:val="0"/>
              <w:marTop w:val="0"/>
              <w:marBottom w:val="0"/>
              <w:divBdr>
                <w:top w:val="single" w:sz="2" w:space="0" w:color="D9D9E3"/>
                <w:left w:val="single" w:sz="2" w:space="0" w:color="D9D9E3"/>
                <w:bottom w:val="single" w:sz="2" w:space="0" w:color="D9D9E3"/>
                <w:right w:val="single" w:sz="2" w:space="0" w:color="D9D9E3"/>
              </w:divBdr>
              <w:divsChild>
                <w:div w:id="1169753452">
                  <w:marLeft w:val="0"/>
                  <w:marRight w:val="0"/>
                  <w:marTop w:val="0"/>
                  <w:marBottom w:val="0"/>
                  <w:divBdr>
                    <w:top w:val="single" w:sz="2" w:space="0" w:color="D9D9E3"/>
                    <w:left w:val="single" w:sz="2" w:space="0" w:color="D9D9E3"/>
                    <w:bottom w:val="single" w:sz="2" w:space="0" w:color="D9D9E3"/>
                    <w:right w:val="single" w:sz="2" w:space="0" w:color="D9D9E3"/>
                  </w:divBdr>
                  <w:divsChild>
                    <w:div w:id="2109618005">
                      <w:marLeft w:val="0"/>
                      <w:marRight w:val="0"/>
                      <w:marTop w:val="0"/>
                      <w:marBottom w:val="0"/>
                      <w:divBdr>
                        <w:top w:val="single" w:sz="2" w:space="0" w:color="D9D9E3"/>
                        <w:left w:val="single" w:sz="2" w:space="0" w:color="D9D9E3"/>
                        <w:bottom w:val="single" w:sz="2" w:space="0" w:color="D9D9E3"/>
                        <w:right w:val="single" w:sz="2" w:space="0" w:color="D9D9E3"/>
                      </w:divBdr>
                      <w:divsChild>
                        <w:div w:id="1559897748">
                          <w:marLeft w:val="0"/>
                          <w:marRight w:val="0"/>
                          <w:marTop w:val="0"/>
                          <w:marBottom w:val="0"/>
                          <w:divBdr>
                            <w:top w:val="single" w:sz="2" w:space="0" w:color="auto"/>
                            <w:left w:val="single" w:sz="2" w:space="0" w:color="auto"/>
                            <w:bottom w:val="single" w:sz="6" w:space="0" w:color="auto"/>
                            <w:right w:val="single" w:sz="2" w:space="0" w:color="auto"/>
                          </w:divBdr>
                          <w:divsChild>
                            <w:div w:id="11018047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7893506">
                                  <w:marLeft w:val="0"/>
                                  <w:marRight w:val="0"/>
                                  <w:marTop w:val="0"/>
                                  <w:marBottom w:val="0"/>
                                  <w:divBdr>
                                    <w:top w:val="single" w:sz="2" w:space="0" w:color="D9D9E3"/>
                                    <w:left w:val="single" w:sz="2" w:space="0" w:color="D9D9E3"/>
                                    <w:bottom w:val="single" w:sz="2" w:space="0" w:color="D9D9E3"/>
                                    <w:right w:val="single" w:sz="2" w:space="0" w:color="D9D9E3"/>
                                  </w:divBdr>
                                  <w:divsChild>
                                    <w:div w:id="951591244">
                                      <w:marLeft w:val="0"/>
                                      <w:marRight w:val="0"/>
                                      <w:marTop w:val="0"/>
                                      <w:marBottom w:val="0"/>
                                      <w:divBdr>
                                        <w:top w:val="single" w:sz="2" w:space="0" w:color="D9D9E3"/>
                                        <w:left w:val="single" w:sz="2" w:space="0" w:color="D9D9E3"/>
                                        <w:bottom w:val="single" w:sz="2" w:space="0" w:color="D9D9E3"/>
                                        <w:right w:val="single" w:sz="2" w:space="0" w:color="D9D9E3"/>
                                      </w:divBdr>
                                      <w:divsChild>
                                        <w:div w:id="753818555">
                                          <w:marLeft w:val="0"/>
                                          <w:marRight w:val="0"/>
                                          <w:marTop w:val="0"/>
                                          <w:marBottom w:val="0"/>
                                          <w:divBdr>
                                            <w:top w:val="single" w:sz="2" w:space="0" w:color="D9D9E3"/>
                                            <w:left w:val="single" w:sz="2" w:space="0" w:color="D9D9E3"/>
                                            <w:bottom w:val="single" w:sz="2" w:space="0" w:color="D9D9E3"/>
                                            <w:right w:val="single" w:sz="2" w:space="0" w:color="D9D9E3"/>
                                          </w:divBdr>
                                          <w:divsChild>
                                            <w:div w:id="527450061">
                                              <w:marLeft w:val="0"/>
                                              <w:marRight w:val="0"/>
                                              <w:marTop w:val="0"/>
                                              <w:marBottom w:val="0"/>
                                              <w:divBdr>
                                                <w:top w:val="single" w:sz="2" w:space="0" w:color="D9D9E3"/>
                                                <w:left w:val="single" w:sz="2" w:space="0" w:color="D9D9E3"/>
                                                <w:bottom w:val="single" w:sz="2" w:space="0" w:color="D9D9E3"/>
                                                <w:right w:val="single" w:sz="2" w:space="0" w:color="D9D9E3"/>
                                              </w:divBdr>
                                              <w:divsChild>
                                                <w:div w:id="79174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6212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Bradford@bthft.nhs.uk" TargetMode="External"/><Relationship Id="rId18" Type="http://schemas.openxmlformats.org/officeDocument/2006/relationships/hyperlink" Target="https://github.com/ConnectedBradford/CB_LOOKUPS" TargetMode="External"/><Relationship Id="rId26" Type="http://schemas.openxmlformats.org/officeDocument/2006/relationships/image" Target="media/image9.png"/><Relationship Id="rId39" Type="http://schemas.openxmlformats.org/officeDocument/2006/relationships/hyperlink" Target="https://cloud.google.com/bigquery/docs/quickstarts" TargetMode="External"/><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hyperlink" Target="https://cloud.google.com/vertex-ai/docs/workbench/user-managed/use-r-bigquery" TargetMode="External"/><Relationship Id="rId47" Type="http://schemas.openxmlformats.org/officeDocument/2006/relationships/hyperlink" Target="https://cloud.google.com/bigquery/docs/visualize-jupyter"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cloud.google.com/python/docs/reference/bigquery/latest/magics" TargetMode="External"/><Relationship Id="rId11" Type="http://schemas.openxmlformats.org/officeDocument/2006/relationships/hyperlink" Target="https://github.com/ConnectedBradford" TargetMode="Externa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s://github.com/ConnectedBradford/CB_GuidanceForAnalysts/blob/main/TrainingAndGuidance/6_MakeACohortUsingMyCodelist.ipynb" TargetMode="External"/><Relationship Id="rId40" Type="http://schemas.openxmlformats.org/officeDocument/2006/relationships/hyperlink" Target="https://codingisforlosers.com/learn-bigquery-sql/" TargetMode="External"/><Relationship Id="rId45" Type="http://schemas.openxmlformats.org/officeDocument/2006/relationships/hyperlink" Target="https://cloud.google.com/python/docs/reference/bigquery/latest/magics" TargetMode="External"/><Relationship Id="rId5" Type="http://schemas.openxmlformats.org/officeDocument/2006/relationships/webSettings" Target="webSettings.xml"/><Relationship Id="rId15" Type="http://schemas.openxmlformats.org/officeDocument/2006/relationships/hyperlink" Target="https://console.cloud.google.com/bigquery?authuser=2&amp;project=yhcr-prd-phm-bia-core&amp;ws=!1m0" TargetMode="External"/><Relationship Id="rId23" Type="http://schemas.openxmlformats.org/officeDocument/2006/relationships/hyperlink" Target="https://console.cloud.google.com/vertex-ai/workbench/user-managed?authuser=2&amp;project=yhcr-prd-phm-bia-core" TargetMode="External"/><Relationship Id="rId28" Type="http://schemas.openxmlformats.org/officeDocument/2006/relationships/hyperlink" Target="https://pypi.org/project/google-cloud-bigquery/" TargetMode="External"/><Relationship Id="rId36" Type="http://schemas.openxmlformats.org/officeDocument/2006/relationships/oleObject" Target="embeddings/oleObject2.bin"/><Relationship Id="rId49"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www.opencodelists.org/" TargetMode="External"/><Relationship Id="rId44" Type="http://schemas.openxmlformats.org/officeDocument/2006/relationships/hyperlink" Target="https://cloud.google.com/blog/products/gcp/google-cloud-platform-for-data-scientists-using-r-with-google-bigquery-part-2-storing-and-retrieving-data-fram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github.com/ConnectedBradford/CB_GuidanceForAnalysts/blob/main/docs/cBdfd_newstarterguide.pdf" TargetMode="External"/><Relationship Id="rId30" Type="http://schemas.openxmlformats.org/officeDocument/2006/relationships/hyperlink" Target="https://github.com/ConnectedBradford/CB_GuidanceForAnalysts/blob/main/TrainingAndGuidance/2_ListTheTablesUsingaquery.ipynb" TargetMode="External"/><Relationship Id="rId35" Type="http://schemas.openxmlformats.org/officeDocument/2006/relationships/image" Target="media/image12.emf"/><Relationship Id="rId43" Type="http://schemas.openxmlformats.org/officeDocument/2006/relationships/hyperlink" Target="https://medium.com/analytics-vidhya/querying-in-the-cloud-using-bigquery-with-r-and-python-576541554967" TargetMode="External"/><Relationship Id="rId48" Type="http://schemas.openxmlformats.org/officeDocument/2006/relationships/hyperlink" Target="https://cloud.google.com/bigquery/docs/quickstarts"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jira@yhcrservice.atlassian.net" TargetMode="External"/><Relationship Id="rId17" Type="http://schemas.openxmlformats.org/officeDocument/2006/relationships/image" Target="media/image4.png"/><Relationship Id="rId25" Type="http://schemas.openxmlformats.org/officeDocument/2006/relationships/hyperlink" Target="https://github.com/ConnectedBradford/CB_GuidanceForAnalysts/blob/main/docs/Using%20Managed%20Notebooks%20-%20security%20config.doc" TargetMode="External"/><Relationship Id="rId33" Type="http://schemas.openxmlformats.org/officeDocument/2006/relationships/image" Target="media/image11.emf"/><Relationship Id="rId38" Type="http://schemas.openxmlformats.org/officeDocument/2006/relationships/hyperlink" Target="https://github.com/ConnectedBradford/CB_GuidanceForAnalysts/blob/main/docs/The%20use%20of%20Bigquery%20and%20Jypter%20Notebooks_V1.0.docx" TargetMode="External"/><Relationship Id="rId46" Type="http://schemas.openxmlformats.org/officeDocument/2006/relationships/hyperlink" Target="https://medium.com/geekculture/working-with-bigquery-and-a-python-notebook-d4a06c008056" TargetMode="External"/><Relationship Id="rId20" Type="http://schemas.openxmlformats.org/officeDocument/2006/relationships/hyperlink" Target="https://console.cloud.google.com/vertex-ai/workbench/user-managed?authuser=2&amp;project=yhcr-prd-phm-bia-core" TargetMode="External"/><Relationship Id="rId41" Type="http://schemas.openxmlformats.org/officeDocument/2006/relationships/hyperlink" Target="https://cloud.google.com/vertex-ai/docs/workbench/introduc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Report%20with%20appendix%20template%202016%20GEHCF.dotx" TargetMode="External"/></Relationships>
</file>

<file path=word/theme/theme1.xml><?xml version="1.0" encoding="utf-8"?>
<a:theme xmlns:a="http://schemas.openxmlformats.org/drawingml/2006/main" name="GE Finnamore">
  <a:themeElements>
    <a:clrScheme name="GEHC Finnamore">
      <a:dk1>
        <a:srgbClr val="454545"/>
      </a:dk1>
      <a:lt1>
        <a:sysClr val="window" lastClr="FFFFFF"/>
      </a:lt1>
      <a:dk2>
        <a:srgbClr val="0745AB"/>
      </a:dk2>
      <a:lt2>
        <a:srgbClr val="EEECE1"/>
      </a:lt2>
      <a:accent1>
        <a:srgbClr val="4583D1"/>
      </a:accent1>
      <a:accent2>
        <a:srgbClr val="463C82"/>
      </a:accent2>
      <a:accent3>
        <a:srgbClr val="F4A82D"/>
      </a:accent3>
      <a:accent4>
        <a:srgbClr val="2B9317"/>
      </a:accent4>
      <a:accent5>
        <a:srgbClr val="E86107"/>
      </a:accent5>
      <a:accent6>
        <a:srgbClr val="B4001E"/>
      </a:accent6>
      <a:hlink>
        <a:srgbClr val="0745AB"/>
      </a:hlink>
      <a:folHlink>
        <a:srgbClr val="463C82"/>
      </a:folHlink>
    </a:clrScheme>
    <a:fontScheme name="GE_Font_2013">
      <a:majorFont>
        <a:latin typeface="GE Inspira Pitch"/>
        <a:ea typeface=""/>
        <a:cs typeface=""/>
      </a:majorFont>
      <a:minorFont>
        <a:latin typeface="GE Inspira Pitch"/>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4DCF8-EEE4-4B2F-A21E-4898918EB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with appendix template 2016 GEHCF</Template>
  <TotalTime>23</TotalTime>
  <Pages>21</Pages>
  <Words>3656</Words>
  <Characters>20842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Report client subject date v0_1</vt:lpstr>
    </vt:vector>
  </TitlesOfParts>
  <Company>Finnamore Management Consultants</Company>
  <LinksUpToDate>false</LinksUpToDate>
  <CharactersWithSpaces>24450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client subject date v0_1</dc:title>
  <dc:creator>Kuldeep.Sohal@bthft.nhs.uk</dc:creator>
  <cp:lastModifiedBy>John Birkinshaw</cp:lastModifiedBy>
  <cp:revision>5</cp:revision>
  <cp:lastPrinted>2023-10-03T09:04:00Z</cp:lastPrinted>
  <dcterms:created xsi:type="dcterms:W3CDTF">2023-10-30T13:53:00Z</dcterms:created>
  <dcterms:modified xsi:type="dcterms:W3CDTF">2023-11-02T08:57:00Z</dcterms:modified>
</cp:coreProperties>
</file>